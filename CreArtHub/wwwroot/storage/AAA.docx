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22044" w14:textId="037E9122" w:rsidR="00512726" w:rsidRDefault="00512726" w:rsidP="00512726">
      <w:pPr>
        <w:pStyle w:val="Heading2"/>
      </w:pPr>
      <w:r w:rsidRPr="00512726">
        <w:t>1.</w:t>
      </w:r>
      <w:r>
        <w:t xml:space="preserve">1. </w:t>
      </w:r>
      <w:r w:rsidRPr="00512726">
        <w:t>Обзор существующих систем монетизации авторского контента</w:t>
      </w:r>
    </w:p>
    <w:p w14:paraId="062DA2CE" w14:textId="77777777" w:rsidR="00512726" w:rsidRDefault="00512726" w:rsidP="00512726">
      <w:r>
        <w:t>Системы монетизации представляют собой системы, позволяющие создателям зарабатывать на своем творчестве. Далее рассмотрены одни из известных на данный момент систем:</w:t>
      </w:r>
    </w:p>
    <w:p w14:paraId="1FEF9F73" w14:textId="6EC3FD0F" w:rsidR="00512726" w:rsidRDefault="00512726" w:rsidP="00512726">
      <w:r>
        <w:rPr>
          <w:lang w:val="en-US"/>
        </w:rPr>
        <w:t>Wildberries</w:t>
      </w:r>
      <w:r w:rsidRPr="00512726">
        <w:t xml:space="preserve"> </w:t>
      </w:r>
      <w:r>
        <w:rPr>
          <w:lang w:val="en-US"/>
        </w:rPr>
        <w:t>Digital</w:t>
      </w:r>
      <w:r w:rsidRPr="00512726">
        <w:t xml:space="preserve"> – </w:t>
      </w:r>
      <w:r>
        <w:t xml:space="preserve">торговая площадка цифрового контента, которая является специальным отделением от основной торговой площадки – </w:t>
      </w:r>
      <w:r>
        <w:rPr>
          <w:lang w:val="en-US"/>
        </w:rPr>
        <w:t>Wildberries</w:t>
      </w:r>
      <w:r w:rsidRPr="00512726">
        <w:t xml:space="preserve">. </w:t>
      </w:r>
      <w:r>
        <w:t>Данная торговая площадка позволяет авторам публиковать электронные товары и получать доход от их продаж.</w:t>
      </w:r>
      <w:r w:rsidR="008C13DD">
        <w:t xml:space="preserve"> </w:t>
      </w:r>
    </w:p>
    <w:p w14:paraId="40E10AED" w14:textId="142CD3D7" w:rsidR="008C13DD" w:rsidRDefault="008C13DD" w:rsidP="00512726">
      <w:proofErr w:type="spellStart"/>
      <w:r>
        <w:rPr>
          <w:lang w:val="en-US"/>
        </w:rPr>
        <w:t>Boosty</w:t>
      </w:r>
      <w:proofErr w:type="spellEnd"/>
      <w:r w:rsidRPr="008C13DD">
        <w:t xml:space="preserve"> – </w:t>
      </w:r>
      <w:r>
        <w:t>платформа или сервис, который помогает авторам управлять своим контентом, аудиторией и монетизацией. Основное внимание уделено помощи в управлении подписками, созданию эксклюзивного контента для платных подписчиков, а также предоставлению инструментов для взаимодействия с аудиторией. Предоставляет удобный и простой интерфейс для создания контента, в частности, текстового.</w:t>
      </w:r>
    </w:p>
    <w:p w14:paraId="00F613D0" w14:textId="33CC590C" w:rsidR="008C13DD" w:rsidRDefault="008C13DD" w:rsidP="00512726">
      <w:r>
        <w:rPr>
          <w:lang w:val="en-US"/>
        </w:rPr>
        <w:t>Patreon</w:t>
      </w:r>
      <w:r w:rsidRPr="008C13DD">
        <w:t xml:space="preserve"> – </w:t>
      </w:r>
      <w:r>
        <w:t xml:space="preserve">сервис, предоставляющий возможности создателям контента получать денежные средства в виде ежемесячных выплат. Сервис позволяет размещать разные форматы материалов, в особенности, обучающие видео, </w:t>
      </w:r>
      <w:r w:rsidR="006D5DC8">
        <w:t xml:space="preserve">музыкальный, дизайнерский и текстовый контент, художественные произведения, а также многое другое. </w:t>
      </w:r>
      <w:r w:rsidR="006D5DC8">
        <w:t xml:space="preserve">Основная идея </w:t>
      </w:r>
      <w:proofErr w:type="spellStart"/>
      <w:r w:rsidR="006D5DC8">
        <w:t>Patreon</w:t>
      </w:r>
      <w:proofErr w:type="spellEnd"/>
      <w:r w:rsidR="006D5DC8">
        <w:t xml:space="preserve"> заключается в том, что поклонники могут регулярно подписываться на поддержку своих любимых творцов, предоставляя им стабильный доход.</w:t>
      </w:r>
    </w:p>
    <w:p w14:paraId="0D1D5A99" w14:textId="356B3183" w:rsidR="006D5DC8" w:rsidRDefault="006D5DC8" w:rsidP="00512726">
      <w:r>
        <w:rPr>
          <w:lang w:val="en-US"/>
        </w:rPr>
        <w:t>VK</w:t>
      </w:r>
      <w:r w:rsidRPr="006D5DC8">
        <w:t xml:space="preserve"> </w:t>
      </w:r>
      <w:r>
        <w:rPr>
          <w:lang w:val="en-US"/>
        </w:rPr>
        <w:t>Donut</w:t>
      </w:r>
      <w:r w:rsidRPr="006D5DC8">
        <w:t xml:space="preserve"> </w:t>
      </w:r>
      <w:r>
        <w:t>–</w:t>
      </w:r>
      <w:r w:rsidRPr="006D5DC8">
        <w:t xml:space="preserve"> </w:t>
      </w:r>
      <w:r>
        <w:t>сервис, позволяющий монетизировать авторский контент в сообществах социальной сети ВКонтакте. Является довольно простым и удобным способом монетизации, также основанный на системе подписок.</w:t>
      </w:r>
    </w:p>
    <w:p w14:paraId="546B4F9A" w14:textId="58BC6BB1" w:rsidR="006D5DC8" w:rsidRDefault="006D5DC8" w:rsidP="00512726">
      <w:r>
        <w:t>Каждая из вышеперечисленных платформ предоставляет уникальные возможности для монетизации авторского контента и позволяет авторам проще и эффективнее финансировать свое творчество.</w:t>
      </w:r>
    </w:p>
    <w:p w14:paraId="4F7C4AAE" w14:textId="77777777" w:rsidR="006D5DC8" w:rsidRDefault="006D5DC8">
      <w:pPr>
        <w:keepNext w:val="0"/>
        <w:spacing w:line="240" w:lineRule="auto"/>
        <w:ind w:firstLine="0"/>
        <w:jc w:val="left"/>
      </w:pPr>
      <w:r>
        <w:br w:type="page"/>
      </w:r>
    </w:p>
    <w:p w14:paraId="276A2B34" w14:textId="301E3CCB" w:rsidR="00512726" w:rsidRDefault="00512726" w:rsidP="00512726">
      <w:pPr>
        <w:pStyle w:val="Heading2"/>
      </w:pPr>
      <w:r w:rsidRPr="00512726">
        <w:lastRenderedPageBreak/>
        <w:t>1.</w:t>
      </w:r>
      <w:r>
        <w:t>2</w:t>
      </w:r>
      <w:r>
        <w:t xml:space="preserve">. </w:t>
      </w:r>
      <w:r w:rsidRPr="00512726">
        <w:t>Технологии авторизации</w:t>
      </w:r>
      <w:r w:rsidR="008C3B59">
        <w:t xml:space="preserve"> и аутентификации</w:t>
      </w:r>
      <w:r w:rsidRPr="00512726">
        <w:t xml:space="preserve"> в информационных системах</w:t>
      </w:r>
    </w:p>
    <w:p w14:paraId="41FF9B85" w14:textId="6F0C2755" w:rsidR="008C3B59" w:rsidRDefault="008C3B59" w:rsidP="008C3B59">
      <w:r w:rsidRPr="008C3B59">
        <w:t xml:space="preserve">Технологии авторизации в информационных системах предназначены для проверки подлинности пользователей и предоставления доступа к ресурсам или функциональности системы в зависимости от их ролей и прав. </w:t>
      </w:r>
      <w:r>
        <w:t>Существует несколько методов авторизации и аутентификации:</w:t>
      </w:r>
    </w:p>
    <w:p w14:paraId="44582941" w14:textId="05338838" w:rsidR="008C3B59" w:rsidRDefault="008C3B59" w:rsidP="008C3B59">
      <w:pPr>
        <w:pStyle w:val="ListParagraph"/>
        <w:numPr>
          <w:ilvl w:val="0"/>
          <w:numId w:val="40"/>
        </w:numPr>
      </w:pPr>
      <w:r>
        <w:rPr>
          <w:rStyle w:val="Strong"/>
        </w:rPr>
        <w:t>Ролевая авторизация:</w:t>
      </w:r>
      <w:r>
        <w:t xml:space="preserve"> метод</w:t>
      </w:r>
      <w:r>
        <w:t>,</w:t>
      </w:r>
      <w:r>
        <w:t xml:space="preserve"> основан</w:t>
      </w:r>
      <w:r>
        <w:t>ный</w:t>
      </w:r>
      <w:r>
        <w:t xml:space="preserve"> на ролях, которые назначаются пользователям в системе. Доступ к ресурсам определяется на основе роли пользователя.</w:t>
      </w:r>
    </w:p>
    <w:p w14:paraId="6BFA632C" w14:textId="77777777" w:rsidR="008C3B59" w:rsidRDefault="008C3B59" w:rsidP="008C3B59">
      <w:pPr>
        <w:pStyle w:val="ListParagraph"/>
        <w:numPr>
          <w:ilvl w:val="0"/>
          <w:numId w:val="40"/>
        </w:numPr>
      </w:pPr>
      <w:r>
        <w:rPr>
          <w:rStyle w:val="Strong"/>
        </w:rPr>
        <w:t>Парольная авторизация:</w:t>
      </w:r>
      <w:r>
        <w:t xml:space="preserve"> один из наиболее распространенных методов, при котором пользователи используют уникальный пароль для подтверждения своей личности и получения доступа к системе.</w:t>
      </w:r>
    </w:p>
    <w:p w14:paraId="4752C0BC" w14:textId="77777777" w:rsidR="008C3B59" w:rsidRDefault="008C3B59" w:rsidP="008C3B59">
      <w:pPr>
        <w:pStyle w:val="ListParagraph"/>
        <w:numPr>
          <w:ilvl w:val="0"/>
          <w:numId w:val="40"/>
        </w:numPr>
      </w:pPr>
      <w:r>
        <w:rPr>
          <w:rStyle w:val="Strong"/>
        </w:rPr>
        <w:t xml:space="preserve">Токены доступа (Access </w:t>
      </w:r>
      <w:proofErr w:type="spellStart"/>
      <w:r>
        <w:rPr>
          <w:rStyle w:val="Strong"/>
        </w:rPr>
        <w:t>Tokens</w:t>
      </w:r>
      <w:proofErr w:type="spellEnd"/>
      <w:r>
        <w:rPr>
          <w:rStyle w:val="Strong"/>
        </w:rPr>
        <w:t>):</w:t>
      </w:r>
      <w:r>
        <w:t xml:space="preserve"> </w:t>
      </w:r>
      <w:r>
        <w:t>некоторый ключ</w:t>
      </w:r>
      <w:r>
        <w:t>, который содержит информацию о правах пользователя и позволяет получать доступ к защищенным ресурсам или услугам.</w:t>
      </w:r>
    </w:p>
    <w:p w14:paraId="26AD3FF1" w14:textId="77777777" w:rsidR="008C3B59" w:rsidRDefault="008C3B59" w:rsidP="008C3B59">
      <w:pPr>
        <w:pStyle w:val="ListParagraph"/>
        <w:numPr>
          <w:ilvl w:val="0"/>
          <w:numId w:val="40"/>
        </w:numPr>
      </w:pPr>
      <w:r>
        <w:rPr>
          <w:rStyle w:val="Strong"/>
        </w:rPr>
        <w:t>Биометрическая авторизация:</w:t>
      </w:r>
      <w:r>
        <w:t xml:space="preserve"> метод, использующий биологические данные пользователя, а именно, отпечатки пальцев, распознавание лица, сканирование сетчатки глаза и многое другое.</w:t>
      </w:r>
    </w:p>
    <w:p w14:paraId="3D350DDD" w14:textId="77777777" w:rsidR="008C3B59" w:rsidRDefault="008C3B59" w:rsidP="008C3B59">
      <w:pPr>
        <w:pStyle w:val="ListParagraph"/>
        <w:numPr>
          <w:ilvl w:val="0"/>
          <w:numId w:val="40"/>
        </w:numPr>
      </w:pPr>
      <w:r>
        <w:rPr>
          <w:rStyle w:val="Strong"/>
        </w:rPr>
        <w:t>Адаптивная аутентификация:</w:t>
      </w:r>
      <w:r>
        <w:t xml:space="preserve"> метод, при котором происходит анализ контекста входа пользователя, в особенности, местоположение и тип устройства. В соответствие с данным контекстом, осуществляет аутентификацию, необходимую для повышения безопасности.</w:t>
      </w:r>
    </w:p>
    <w:p w14:paraId="3F84BC42" w14:textId="77777777" w:rsidR="008C3B59" w:rsidRDefault="008C3B59" w:rsidP="008C3B59"/>
    <w:p w14:paraId="739FF4DD" w14:textId="426438E6" w:rsidR="00512726" w:rsidRDefault="008C3B59" w:rsidP="008C3B59">
      <w:r>
        <w:t>Таким образом, вышеописанные технологии авторизации и аутентификации играют важную роль в обеспечении безопасности информационной системы, контролируя доступ пользователей к ресурсам и функциональности системы.</w:t>
      </w:r>
      <w:r w:rsidR="00512726">
        <w:br w:type="page"/>
      </w:r>
    </w:p>
    <w:p w14:paraId="272F7A9E" w14:textId="2C9980D0" w:rsidR="00512726" w:rsidRDefault="00512726" w:rsidP="00512726">
      <w:pPr>
        <w:pStyle w:val="Heading2"/>
      </w:pPr>
      <w:r w:rsidRPr="00512726">
        <w:lastRenderedPageBreak/>
        <w:t>1.</w:t>
      </w:r>
      <w:r>
        <w:t>4</w:t>
      </w:r>
      <w:r>
        <w:t xml:space="preserve">. </w:t>
      </w:r>
      <w:r w:rsidRPr="00512726">
        <w:t>Обзор программных средств реализации информационной системы и обоснование их выбора</w:t>
      </w:r>
    </w:p>
    <w:p w14:paraId="403A30F7" w14:textId="77777777" w:rsidR="00512726" w:rsidRPr="00512726" w:rsidRDefault="00512726" w:rsidP="00512726"/>
    <w:p w14:paraId="072D207D" w14:textId="4BB54962" w:rsidR="00512726" w:rsidRDefault="00E05F35" w:rsidP="00E05F35">
      <w:r w:rsidRPr="00E05F35">
        <w:t>При разработке информационной системы монетизации авторского контента, важным этапом является обзор программных средств, которые будут использованы для реализации этой системы. Этот обзор поможет определить подходящие инструменты и обосновать выбор конкретных программных средств для успешной реализации поставленных целей.</w:t>
      </w:r>
    </w:p>
    <w:p w14:paraId="488AA3EA" w14:textId="345D5987" w:rsidR="00E05F35" w:rsidRDefault="00E05F35" w:rsidP="00E05F35">
      <w:r w:rsidRPr="00E05F35">
        <w:rPr>
          <w:b/>
          <w:bCs/>
          <w:lang w:val="en-US"/>
        </w:rPr>
        <w:t>Microsoft</w:t>
      </w:r>
      <w:r w:rsidRPr="00E05F35">
        <w:rPr>
          <w:b/>
          <w:bCs/>
        </w:rPr>
        <w:t xml:space="preserve"> </w:t>
      </w:r>
      <w:r w:rsidRPr="00E05F35">
        <w:rPr>
          <w:b/>
          <w:bCs/>
          <w:lang w:val="en-US"/>
        </w:rPr>
        <w:t>Visual</w:t>
      </w:r>
      <w:r w:rsidRPr="00E05F35">
        <w:rPr>
          <w:b/>
          <w:bCs/>
        </w:rPr>
        <w:t xml:space="preserve"> </w:t>
      </w:r>
      <w:r w:rsidRPr="00E05F35">
        <w:rPr>
          <w:b/>
          <w:bCs/>
          <w:lang w:val="en-US"/>
        </w:rPr>
        <w:t>Studio</w:t>
      </w:r>
      <w:r w:rsidRPr="00E05F35">
        <w:rPr>
          <w:b/>
          <w:bCs/>
        </w:rPr>
        <w:t xml:space="preserve"> 2022</w:t>
      </w:r>
      <w:r w:rsidRPr="00E05F35">
        <w:t xml:space="preserve"> – </w:t>
      </w:r>
      <w:r>
        <w:t xml:space="preserve">интегрированная среда разработки от компании </w:t>
      </w:r>
      <w:r>
        <w:rPr>
          <w:lang w:val="en-US"/>
        </w:rPr>
        <w:t>Microsoft</w:t>
      </w:r>
      <w:r w:rsidRPr="00E05F35">
        <w:t>,</w:t>
      </w:r>
      <w:r>
        <w:t xml:space="preserve"> предназначенный</w:t>
      </w:r>
      <w:r w:rsidRPr="00E05F35">
        <w:t xml:space="preserve"> </w:t>
      </w:r>
      <w:r>
        <w:t>для создания приложений, веб-сайтов, мобильных приложений, игр, облачных сервисов и других программных продуктов.</w:t>
      </w:r>
      <w:r>
        <w:t xml:space="preserve"> П</w:t>
      </w:r>
      <w:r>
        <w:t>оддерживает различные языки программирования, такие как C#, C++, Visual Basic, JavaScript, Python,</w:t>
      </w:r>
      <w:r w:rsidRPr="00E05F35">
        <w:t xml:space="preserve"> </w:t>
      </w:r>
      <w:r>
        <w:t>предоставляет множество инструментов для отладки, профилирования кода, автоматизации тестирования, контроля версий, анализа производительности и других функций, упрощающих и ускоряющих процесс разработки.</w:t>
      </w:r>
    </w:p>
    <w:p w14:paraId="229EBC77" w14:textId="1B1E9C09" w:rsidR="00E05F35" w:rsidRDefault="00E05F35" w:rsidP="00E05F35">
      <w:r w:rsidRPr="00E05F35">
        <w:rPr>
          <w:b/>
          <w:bCs/>
          <w:lang w:val="en-US"/>
        </w:rPr>
        <w:t>ASP</w:t>
      </w:r>
      <w:r w:rsidRPr="00E05F35">
        <w:rPr>
          <w:b/>
          <w:bCs/>
        </w:rPr>
        <w:t xml:space="preserve"> .</w:t>
      </w:r>
      <w:r w:rsidRPr="00E05F35">
        <w:rPr>
          <w:b/>
          <w:bCs/>
          <w:lang w:val="en-US"/>
        </w:rPr>
        <w:t>NET</w:t>
      </w:r>
      <w:r w:rsidRPr="00E05F35">
        <w:rPr>
          <w:b/>
          <w:bCs/>
        </w:rPr>
        <w:t xml:space="preserve"> </w:t>
      </w:r>
      <w:r w:rsidRPr="00E05F35">
        <w:rPr>
          <w:b/>
          <w:bCs/>
          <w:lang w:val="en-US"/>
        </w:rPr>
        <w:t>Core</w:t>
      </w:r>
      <w:r w:rsidRPr="00E05F35">
        <w:t xml:space="preserve"> – </w:t>
      </w:r>
      <w:r>
        <w:t xml:space="preserve">кроссплатформенная технология для создания веб-приложений на платформе </w:t>
      </w:r>
      <w:r w:rsidRPr="00E05F35">
        <w:t>.</w:t>
      </w:r>
      <w:r>
        <w:rPr>
          <w:lang w:val="en-US"/>
        </w:rPr>
        <w:t>NET</w:t>
      </w:r>
      <w:r w:rsidRPr="00E05F35">
        <w:t xml:space="preserve">. </w:t>
      </w:r>
      <w:r>
        <w:t xml:space="preserve">Предоставляет гибкость и удобство разработки приложения. Может использоваться как в качестве полноценного приложения, включающего в себя клиентскую и серверную часть, так и в качестве </w:t>
      </w:r>
      <w:r>
        <w:rPr>
          <w:lang w:val="en-US"/>
        </w:rPr>
        <w:t>API</w:t>
      </w:r>
      <w:r w:rsidRPr="00E05F35">
        <w:t xml:space="preserve"> </w:t>
      </w:r>
      <w:r>
        <w:t>сервера.</w:t>
      </w:r>
    </w:p>
    <w:p w14:paraId="4EEC95CA" w14:textId="4101BCE2" w:rsidR="00E05F35" w:rsidRPr="00E05F35" w:rsidRDefault="00E05F35" w:rsidP="00E05F35">
      <w:r w:rsidRPr="007E799F">
        <w:rPr>
          <w:b/>
          <w:bCs/>
          <w:lang w:val="en-US"/>
        </w:rPr>
        <w:t>Blazor</w:t>
      </w:r>
      <w:r w:rsidRPr="00E05F35">
        <w:t xml:space="preserve"> – </w:t>
      </w:r>
      <w:r>
        <w:t xml:space="preserve">технология, предназначенная для создания интерактивных веб-приложений на платформе </w:t>
      </w:r>
      <w:r w:rsidRPr="00E05F35">
        <w:t>.</w:t>
      </w:r>
      <w:r>
        <w:rPr>
          <w:lang w:val="en-US"/>
        </w:rPr>
        <w:t>NET</w:t>
      </w:r>
      <w:r w:rsidRPr="00E05F35">
        <w:t xml:space="preserve"> </w:t>
      </w:r>
      <w:r>
        <w:t xml:space="preserve">с использованием языка </w:t>
      </w:r>
      <w:r>
        <w:rPr>
          <w:lang w:val="en-US"/>
        </w:rPr>
        <w:t>C</w:t>
      </w:r>
      <w:r w:rsidRPr="00E05F35">
        <w:t xml:space="preserve">#. </w:t>
      </w:r>
      <w:proofErr w:type="spellStart"/>
      <w:r>
        <w:t>Blazor</w:t>
      </w:r>
      <w:proofErr w:type="spellEnd"/>
      <w:r>
        <w:t xml:space="preserve"> работает непосредственно в браузере, используя </w:t>
      </w:r>
      <w:proofErr w:type="spellStart"/>
      <w:r>
        <w:t>WebAssembly</w:t>
      </w:r>
      <w:proofErr w:type="spellEnd"/>
      <w:r>
        <w:t xml:space="preserve"> для выполнения C# кода в веб-окружении, что позволяет создавать интерактивные пользовательские интерфейсы без необходимости загрузки всей страницы.</w:t>
      </w:r>
      <w:r w:rsidRPr="00E05F35">
        <w:t xml:space="preserve"> </w:t>
      </w:r>
      <w:r>
        <w:t>О</w:t>
      </w:r>
      <w:r>
        <w:t>снован на компонентной модели, позволяющей разрабатывать повторно используемые и модульные компоненты интерфейса, что упрощает создание и поддержку приложений.</w:t>
      </w:r>
    </w:p>
    <w:sectPr w:rsidR="00E05F35" w:rsidRPr="00E05F35" w:rsidSect="00455876">
      <w:footerReference w:type="even" r:id="rId9"/>
      <w:footerReference w:type="default" r:id="rId10"/>
      <w:type w:val="continuous"/>
      <w:pgSz w:w="11906" w:h="16838"/>
      <w:pgMar w:top="1247" w:right="680" w:bottom="1247" w:left="1418" w:header="709" w:footer="709" w:gutter="0"/>
      <w:cols w:space="113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fci wne:fciName="EditObject" wne:swArg="0000"/>
    </wne:keymap>
    <wne:keymap wne:kcmPrimary="044E">
      <wne:acd wne:acdName="acd0"/>
    </wne:keymap>
    <wne:keymap wne:kcmPrimary="0452">
      <wne:fci wne:fciName="InsertCrossReference" wne:swArg="0000"/>
    </wne:keymap>
    <wne:keymap wne:kcmPrimary="0620">
      <wne:wch wne:val="0000200D"/>
    </wne:keymap>
  </wne:keymaps>
  <wne:toolbars>
    <wne:acdManifest>
      <wne:acdEntry wne:acdName="acd0"/>
    </wne:acdManifest>
  </wne:toolbars>
  <wne:acds>
    <wne:acd wne:argValue="AgA9BEMEPAQ1BEAEPgQyBDAEPQQ9BEsEOQQ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0A515" w14:textId="77777777" w:rsidR="00B6552C" w:rsidRDefault="00B6552C">
      <w:r>
        <w:separator/>
      </w:r>
    </w:p>
  </w:endnote>
  <w:endnote w:type="continuationSeparator" w:id="0">
    <w:p w14:paraId="48265BB7" w14:textId="77777777" w:rsidR="00B6552C" w:rsidRDefault="00B65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596E017D-2B3B-46A1-A4D3-13EECDA7CCB9}"/>
    <w:embedBold r:id="rId2" w:fontKey="{3A91D719-40FA-4CDC-A2F5-649D864EB11A}"/>
    <w:embedItalic r:id="rId3" w:fontKey="{7F1DADC0-C79C-442C-8340-4D497FD9D5CA}"/>
    <w:embedBoldItalic r:id="rId4" w:fontKey="{EA09BB82-BD4D-4367-85E1-0D098593A09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 Mono">
    <w:panose1 w:val="00000009000000000000"/>
    <w:charset w:val="CC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2478" w14:textId="77777777" w:rsidR="00F12E2A" w:rsidRDefault="00F12E2A" w:rsidP="002A245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19</w:t>
    </w:r>
    <w:r>
      <w:rPr>
        <w:rStyle w:val="PageNumber"/>
      </w:rPr>
      <w:fldChar w:fldCharType="end"/>
    </w:r>
  </w:p>
  <w:p w14:paraId="0DF0FC18" w14:textId="77777777" w:rsidR="00F12E2A" w:rsidRDefault="00F12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0C6CD" w14:textId="77777777" w:rsidR="00F12E2A" w:rsidRDefault="00F12E2A" w:rsidP="0026732C">
    <w:pPr>
      <w:pStyle w:val="Footer"/>
      <w:framePr w:wrap="around" w:vAnchor="text" w:hAnchor="margin" w:xAlign="center" w:y="1"/>
      <w:ind w:firstLine="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1E42">
      <w:rPr>
        <w:rStyle w:val="PageNumber"/>
        <w:noProof/>
      </w:rPr>
      <w:t>2</w:t>
    </w:r>
    <w:r>
      <w:rPr>
        <w:rStyle w:val="PageNumber"/>
      </w:rPr>
      <w:fldChar w:fldCharType="end"/>
    </w:r>
  </w:p>
  <w:p w14:paraId="21F78569" w14:textId="77777777" w:rsidR="00F12E2A" w:rsidRDefault="00F12E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8ECD3" w14:textId="77777777" w:rsidR="00B6552C" w:rsidRDefault="00B6552C">
      <w:r>
        <w:separator/>
      </w:r>
    </w:p>
  </w:footnote>
  <w:footnote w:type="continuationSeparator" w:id="0">
    <w:p w14:paraId="4D0C9FB9" w14:textId="77777777" w:rsidR="00B6552C" w:rsidRDefault="00B65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A66"/>
    <w:multiLevelType w:val="multilevel"/>
    <w:tmpl w:val="C1F698C0"/>
    <w:styleLink w:val="a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hint="default"/>
      </w:rPr>
    </w:lvl>
  </w:abstractNum>
  <w:abstractNum w:abstractNumId="1" w15:restartNumberingAfterBreak="0">
    <w:nsid w:val="04BA019E"/>
    <w:multiLevelType w:val="multilevel"/>
    <w:tmpl w:val="F0323FB0"/>
    <w:styleLink w:val="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hint="default"/>
      </w:rPr>
    </w:lvl>
  </w:abstractNum>
  <w:abstractNum w:abstractNumId="2" w15:restartNumberingAfterBreak="0">
    <w:nsid w:val="051F1438"/>
    <w:multiLevelType w:val="hybridMultilevel"/>
    <w:tmpl w:val="87C63FD8"/>
    <w:lvl w:ilvl="0" w:tplc="71C05E2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7627A6F"/>
    <w:multiLevelType w:val="hybridMultilevel"/>
    <w:tmpl w:val="A2062B0C"/>
    <w:lvl w:ilvl="0" w:tplc="714ABC8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E5288"/>
    <w:multiLevelType w:val="hybridMultilevel"/>
    <w:tmpl w:val="D1902F18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A6B5B9A"/>
    <w:multiLevelType w:val="multilevel"/>
    <w:tmpl w:val="F11691D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0CFA10D9"/>
    <w:multiLevelType w:val="multilevel"/>
    <w:tmpl w:val="0A90AB98"/>
    <w:styleLink w:val="a0"/>
    <w:lvl w:ilvl="0">
      <w:start w:val="1"/>
      <w:numFmt w:val="bullet"/>
      <w:lvlText w:val="-"/>
      <w:lvlJc w:val="left"/>
      <w:pPr>
        <w:tabs>
          <w:tab w:val="num" w:pos="1066"/>
        </w:tabs>
        <w:ind w:left="1066" w:hanging="357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D22F72"/>
    <w:multiLevelType w:val="hybridMultilevel"/>
    <w:tmpl w:val="F26EF7C2"/>
    <w:lvl w:ilvl="0" w:tplc="2548A5FA">
      <w:start w:val="1"/>
      <w:numFmt w:val="decimal"/>
      <w:lvlText w:val="%1)"/>
      <w:lvlJc w:val="left"/>
      <w:pPr>
        <w:ind w:left="1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7" w:hanging="360"/>
      </w:pPr>
    </w:lvl>
    <w:lvl w:ilvl="2" w:tplc="0419001B" w:tentative="1">
      <w:start w:val="1"/>
      <w:numFmt w:val="lowerRoman"/>
      <w:lvlText w:val="%3."/>
      <w:lvlJc w:val="right"/>
      <w:pPr>
        <w:ind w:left="2937" w:hanging="180"/>
      </w:pPr>
    </w:lvl>
    <w:lvl w:ilvl="3" w:tplc="0419000F" w:tentative="1">
      <w:start w:val="1"/>
      <w:numFmt w:val="decimal"/>
      <w:lvlText w:val="%4."/>
      <w:lvlJc w:val="left"/>
      <w:pPr>
        <w:ind w:left="3657" w:hanging="360"/>
      </w:pPr>
    </w:lvl>
    <w:lvl w:ilvl="4" w:tplc="04190019" w:tentative="1">
      <w:start w:val="1"/>
      <w:numFmt w:val="lowerLetter"/>
      <w:lvlText w:val="%5."/>
      <w:lvlJc w:val="left"/>
      <w:pPr>
        <w:ind w:left="4377" w:hanging="360"/>
      </w:pPr>
    </w:lvl>
    <w:lvl w:ilvl="5" w:tplc="0419001B" w:tentative="1">
      <w:start w:val="1"/>
      <w:numFmt w:val="lowerRoman"/>
      <w:lvlText w:val="%6."/>
      <w:lvlJc w:val="right"/>
      <w:pPr>
        <w:ind w:left="5097" w:hanging="180"/>
      </w:pPr>
    </w:lvl>
    <w:lvl w:ilvl="6" w:tplc="0419000F" w:tentative="1">
      <w:start w:val="1"/>
      <w:numFmt w:val="decimal"/>
      <w:lvlText w:val="%7."/>
      <w:lvlJc w:val="left"/>
      <w:pPr>
        <w:ind w:left="5817" w:hanging="360"/>
      </w:pPr>
    </w:lvl>
    <w:lvl w:ilvl="7" w:tplc="04190019" w:tentative="1">
      <w:start w:val="1"/>
      <w:numFmt w:val="lowerLetter"/>
      <w:lvlText w:val="%8."/>
      <w:lvlJc w:val="left"/>
      <w:pPr>
        <w:ind w:left="6537" w:hanging="360"/>
      </w:pPr>
    </w:lvl>
    <w:lvl w:ilvl="8" w:tplc="041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8" w15:restartNumberingAfterBreak="0">
    <w:nsid w:val="148733DD"/>
    <w:multiLevelType w:val="multilevel"/>
    <w:tmpl w:val="C1C42F8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69E5398"/>
    <w:multiLevelType w:val="hybridMultilevel"/>
    <w:tmpl w:val="5C964A76"/>
    <w:lvl w:ilvl="0" w:tplc="A46A06D6">
      <w:start w:val="1"/>
      <w:numFmt w:val="bullet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0" w15:restartNumberingAfterBreak="0">
    <w:nsid w:val="17DF75B8"/>
    <w:multiLevelType w:val="hybridMultilevel"/>
    <w:tmpl w:val="E43080A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ACA6828"/>
    <w:multiLevelType w:val="hybridMultilevel"/>
    <w:tmpl w:val="469416A8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C215639"/>
    <w:multiLevelType w:val="hybridMultilevel"/>
    <w:tmpl w:val="14D8E8DA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85873E7"/>
    <w:multiLevelType w:val="multilevel"/>
    <w:tmpl w:val="A23455AE"/>
    <w:styleLink w:val="a1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425"/>
      </w:pPr>
      <w:rPr>
        <w:rFonts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4" w15:restartNumberingAfterBreak="0">
    <w:nsid w:val="2D997EFF"/>
    <w:multiLevelType w:val="hybridMultilevel"/>
    <w:tmpl w:val="EF9CB6D6"/>
    <w:lvl w:ilvl="0" w:tplc="C2C221B8">
      <w:start w:val="1"/>
      <w:numFmt w:val="decimal"/>
      <w:lvlText w:val="%1)"/>
      <w:lvlJc w:val="left"/>
      <w:pPr>
        <w:ind w:left="149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7" w:hanging="360"/>
      </w:pPr>
    </w:lvl>
    <w:lvl w:ilvl="2" w:tplc="0419001B" w:tentative="1">
      <w:start w:val="1"/>
      <w:numFmt w:val="lowerRoman"/>
      <w:lvlText w:val="%3."/>
      <w:lvlJc w:val="right"/>
      <w:pPr>
        <w:ind w:left="2937" w:hanging="180"/>
      </w:pPr>
    </w:lvl>
    <w:lvl w:ilvl="3" w:tplc="0419000F" w:tentative="1">
      <w:start w:val="1"/>
      <w:numFmt w:val="decimal"/>
      <w:lvlText w:val="%4."/>
      <w:lvlJc w:val="left"/>
      <w:pPr>
        <w:ind w:left="3657" w:hanging="360"/>
      </w:pPr>
    </w:lvl>
    <w:lvl w:ilvl="4" w:tplc="04190019" w:tentative="1">
      <w:start w:val="1"/>
      <w:numFmt w:val="lowerLetter"/>
      <w:lvlText w:val="%5."/>
      <w:lvlJc w:val="left"/>
      <w:pPr>
        <w:ind w:left="4377" w:hanging="360"/>
      </w:pPr>
    </w:lvl>
    <w:lvl w:ilvl="5" w:tplc="0419001B" w:tentative="1">
      <w:start w:val="1"/>
      <w:numFmt w:val="lowerRoman"/>
      <w:lvlText w:val="%6."/>
      <w:lvlJc w:val="right"/>
      <w:pPr>
        <w:ind w:left="5097" w:hanging="180"/>
      </w:pPr>
    </w:lvl>
    <w:lvl w:ilvl="6" w:tplc="0419000F" w:tentative="1">
      <w:start w:val="1"/>
      <w:numFmt w:val="decimal"/>
      <w:lvlText w:val="%7."/>
      <w:lvlJc w:val="left"/>
      <w:pPr>
        <w:ind w:left="5817" w:hanging="360"/>
      </w:pPr>
    </w:lvl>
    <w:lvl w:ilvl="7" w:tplc="04190019" w:tentative="1">
      <w:start w:val="1"/>
      <w:numFmt w:val="lowerLetter"/>
      <w:lvlText w:val="%8."/>
      <w:lvlJc w:val="left"/>
      <w:pPr>
        <w:ind w:left="6537" w:hanging="360"/>
      </w:pPr>
    </w:lvl>
    <w:lvl w:ilvl="8" w:tplc="041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5" w15:restartNumberingAfterBreak="0">
    <w:nsid w:val="2E842F5C"/>
    <w:multiLevelType w:val="hybridMultilevel"/>
    <w:tmpl w:val="1180B53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3D6538F"/>
    <w:multiLevelType w:val="multilevel"/>
    <w:tmpl w:val="9984FE7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455627A"/>
    <w:multiLevelType w:val="hybridMultilevel"/>
    <w:tmpl w:val="22660682"/>
    <w:lvl w:ilvl="0" w:tplc="D08AFC06">
      <w:start w:val="1"/>
      <w:numFmt w:val="decimal"/>
      <w:lvlText w:val="%1)"/>
      <w:lvlJc w:val="left"/>
      <w:pPr>
        <w:ind w:left="1189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117156"/>
    <w:multiLevelType w:val="multilevel"/>
    <w:tmpl w:val="FDF43A4C"/>
    <w:styleLink w:val="125"/>
    <w:lvl w:ilvl="0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409"/>
        </w:tabs>
        <w:ind w:left="1409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69"/>
        </w:tabs>
        <w:ind w:left="229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589"/>
        </w:tabs>
        <w:ind w:left="27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09"/>
        </w:tabs>
        <w:ind w:left="33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29"/>
        </w:tabs>
        <w:ind w:left="38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49"/>
        </w:tabs>
        <w:ind w:left="43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69"/>
        </w:tabs>
        <w:ind w:left="48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89"/>
        </w:tabs>
        <w:ind w:left="5389" w:hanging="1440"/>
      </w:pPr>
      <w:rPr>
        <w:rFonts w:hint="default"/>
      </w:rPr>
    </w:lvl>
  </w:abstractNum>
  <w:abstractNum w:abstractNumId="19" w15:restartNumberingAfterBreak="0">
    <w:nsid w:val="39B803DF"/>
    <w:multiLevelType w:val="multilevel"/>
    <w:tmpl w:val="6ACA239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995F35"/>
    <w:multiLevelType w:val="hybridMultilevel"/>
    <w:tmpl w:val="69BAA30C"/>
    <w:lvl w:ilvl="0" w:tplc="A46A06D6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1" w15:restartNumberingAfterBreak="0">
    <w:nsid w:val="3DD84A53"/>
    <w:multiLevelType w:val="hybridMultilevel"/>
    <w:tmpl w:val="36EE92D4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1201ECA"/>
    <w:multiLevelType w:val="hybridMultilevel"/>
    <w:tmpl w:val="D118343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61F5241"/>
    <w:multiLevelType w:val="hybridMultilevel"/>
    <w:tmpl w:val="1D56D72E"/>
    <w:lvl w:ilvl="0" w:tplc="221293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67D5C96"/>
    <w:multiLevelType w:val="multilevel"/>
    <w:tmpl w:val="FDF43A4C"/>
    <w:styleLink w:val="1251"/>
    <w:lvl w:ilvl="0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409"/>
        </w:tabs>
        <w:ind w:left="1409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69"/>
        </w:tabs>
        <w:ind w:left="229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589"/>
        </w:tabs>
        <w:ind w:left="27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09"/>
        </w:tabs>
        <w:ind w:left="33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29"/>
        </w:tabs>
        <w:ind w:left="38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49"/>
        </w:tabs>
        <w:ind w:left="43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69"/>
        </w:tabs>
        <w:ind w:left="48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89"/>
        </w:tabs>
        <w:ind w:left="5389" w:hanging="1440"/>
      </w:pPr>
      <w:rPr>
        <w:rFonts w:hint="default"/>
      </w:rPr>
    </w:lvl>
  </w:abstractNum>
  <w:abstractNum w:abstractNumId="25" w15:restartNumberingAfterBreak="0">
    <w:nsid w:val="47415ECC"/>
    <w:multiLevelType w:val="hybridMultilevel"/>
    <w:tmpl w:val="0E448D98"/>
    <w:lvl w:ilvl="0" w:tplc="AB4AE252">
      <w:start w:val="1"/>
      <w:numFmt w:val="decimal"/>
      <w:lvlText w:val="%1)"/>
      <w:lvlJc w:val="left"/>
      <w:pPr>
        <w:ind w:left="149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7" w:hanging="360"/>
      </w:pPr>
    </w:lvl>
    <w:lvl w:ilvl="2" w:tplc="0419001B" w:tentative="1">
      <w:start w:val="1"/>
      <w:numFmt w:val="lowerRoman"/>
      <w:lvlText w:val="%3."/>
      <w:lvlJc w:val="right"/>
      <w:pPr>
        <w:ind w:left="2937" w:hanging="180"/>
      </w:pPr>
    </w:lvl>
    <w:lvl w:ilvl="3" w:tplc="0419000F" w:tentative="1">
      <w:start w:val="1"/>
      <w:numFmt w:val="decimal"/>
      <w:lvlText w:val="%4."/>
      <w:lvlJc w:val="left"/>
      <w:pPr>
        <w:ind w:left="3657" w:hanging="360"/>
      </w:pPr>
    </w:lvl>
    <w:lvl w:ilvl="4" w:tplc="04190019" w:tentative="1">
      <w:start w:val="1"/>
      <w:numFmt w:val="lowerLetter"/>
      <w:lvlText w:val="%5."/>
      <w:lvlJc w:val="left"/>
      <w:pPr>
        <w:ind w:left="4377" w:hanging="360"/>
      </w:pPr>
    </w:lvl>
    <w:lvl w:ilvl="5" w:tplc="0419001B" w:tentative="1">
      <w:start w:val="1"/>
      <w:numFmt w:val="lowerRoman"/>
      <w:lvlText w:val="%6."/>
      <w:lvlJc w:val="right"/>
      <w:pPr>
        <w:ind w:left="5097" w:hanging="180"/>
      </w:pPr>
    </w:lvl>
    <w:lvl w:ilvl="6" w:tplc="0419000F" w:tentative="1">
      <w:start w:val="1"/>
      <w:numFmt w:val="decimal"/>
      <w:lvlText w:val="%7."/>
      <w:lvlJc w:val="left"/>
      <w:pPr>
        <w:ind w:left="5817" w:hanging="360"/>
      </w:pPr>
    </w:lvl>
    <w:lvl w:ilvl="7" w:tplc="04190019" w:tentative="1">
      <w:start w:val="1"/>
      <w:numFmt w:val="lowerLetter"/>
      <w:lvlText w:val="%8."/>
      <w:lvlJc w:val="left"/>
      <w:pPr>
        <w:ind w:left="6537" w:hanging="360"/>
      </w:pPr>
    </w:lvl>
    <w:lvl w:ilvl="8" w:tplc="041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6" w15:restartNumberingAfterBreak="0">
    <w:nsid w:val="4A781CED"/>
    <w:multiLevelType w:val="hybridMultilevel"/>
    <w:tmpl w:val="DB4A3D20"/>
    <w:lvl w:ilvl="0" w:tplc="A46A06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0A75D0"/>
    <w:multiLevelType w:val="hybridMultilevel"/>
    <w:tmpl w:val="6EF4FDA0"/>
    <w:lvl w:ilvl="0" w:tplc="EBCE05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A27516"/>
    <w:multiLevelType w:val="hybridMultilevel"/>
    <w:tmpl w:val="58F8834E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8EB0354"/>
    <w:multiLevelType w:val="hybridMultilevel"/>
    <w:tmpl w:val="DB34FB24"/>
    <w:lvl w:ilvl="0" w:tplc="A46A06D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93E71A2"/>
    <w:multiLevelType w:val="hybridMultilevel"/>
    <w:tmpl w:val="27BE2A56"/>
    <w:lvl w:ilvl="0" w:tplc="A46A06D6">
      <w:start w:val="1"/>
      <w:numFmt w:val="bullet"/>
      <w:lvlText w:val=""/>
      <w:lvlJc w:val="left"/>
      <w:pPr>
        <w:ind w:left="29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97" w:hanging="360"/>
      </w:pPr>
      <w:rPr>
        <w:rFonts w:ascii="Wingdings" w:hAnsi="Wingdings" w:hint="default"/>
      </w:rPr>
    </w:lvl>
  </w:abstractNum>
  <w:abstractNum w:abstractNumId="31" w15:restartNumberingAfterBreak="0">
    <w:nsid w:val="5C933488"/>
    <w:multiLevelType w:val="hybridMultilevel"/>
    <w:tmpl w:val="EB388BE0"/>
    <w:lvl w:ilvl="0" w:tplc="A46A06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805150"/>
    <w:multiLevelType w:val="hybridMultilevel"/>
    <w:tmpl w:val="707A735E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6AC14BF8"/>
    <w:multiLevelType w:val="multilevel"/>
    <w:tmpl w:val="696CC07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B7239A7"/>
    <w:multiLevelType w:val="hybridMultilevel"/>
    <w:tmpl w:val="6D70D57C"/>
    <w:lvl w:ilvl="0" w:tplc="2BF25324">
      <w:start w:val="1"/>
      <w:numFmt w:val="decimal"/>
      <w:pStyle w:val="a2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C00DF"/>
    <w:multiLevelType w:val="multilevel"/>
    <w:tmpl w:val="6B725758"/>
    <w:lvl w:ilvl="0">
      <w:start w:val="2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7A1D791B"/>
    <w:multiLevelType w:val="multilevel"/>
    <w:tmpl w:val="9792563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7A9C1242"/>
    <w:multiLevelType w:val="multilevel"/>
    <w:tmpl w:val="FDF43A4C"/>
    <w:styleLink w:val="a3"/>
    <w:lvl w:ilvl="0">
      <w:start w:val="1"/>
      <w:numFmt w:val="decimal"/>
      <w:lvlText w:val="%1."/>
      <w:lvlJc w:val="left"/>
      <w:pPr>
        <w:tabs>
          <w:tab w:val="num" w:pos="1066"/>
        </w:tabs>
        <w:ind w:left="1066" w:hanging="357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tabs>
          <w:tab w:val="num" w:pos="1409"/>
        </w:tabs>
        <w:ind w:left="1409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69"/>
        </w:tabs>
        <w:ind w:left="229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589"/>
        </w:tabs>
        <w:ind w:left="27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09"/>
        </w:tabs>
        <w:ind w:left="33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29"/>
        </w:tabs>
        <w:ind w:left="38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49"/>
        </w:tabs>
        <w:ind w:left="43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69"/>
        </w:tabs>
        <w:ind w:left="48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89"/>
        </w:tabs>
        <w:ind w:left="5389" w:hanging="1440"/>
      </w:pPr>
      <w:rPr>
        <w:rFonts w:hint="default"/>
      </w:rPr>
    </w:lvl>
  </w:abstractNum>
  <w:abstractNum w:abstractNumId="38" w15:restartNumberingAfterBreak="0">
    <w:nsid w:val="7C312F7C"/>
    <w:multiLevelType w:val="hybridMultilevel"/>
    <w:tmpl w:val="80420050"/>
    <w:lvl w:ilvl="0" w:tplc="3EEE9228">
      <w:start w:val="1"/>
      <w:numFmt w:val="decimal"/>
      <w:lvlText w:val="%1)"/>
      <w:lvlJc w:val="left"/>
      <w:pPr>
        <w:ind w:left="14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7" w:hanging="360"/>
      </w:pPr>
    </w:lvl>
    <w:lvl w:ilvl="2" w:tplc="0419001B" w:tentative="1">
      <w:start w:val="1"/>
      <w:numFmt w:val="lowerRoman"/>
      <w:lvlText w:val="%3."/>
      <w:lvlJc w:val="right"/>
      <w:pPr>
        <w:ind w:left="2937" w:hanging="180"/>
      </w:pPr>
    </w:lvl>
    <w:lvl w:ilvl="3" w:tplc="0419000F" w:tentative="1">
      <w:start w:val="1"/>
      <w:numFmt w:val="decimal"/>
      <w:lvlText w:val="%4."/>
      <w:lvlJc w:val="left"/>
      <w:pPr>
        <w:ind w:left="3657" w:hanging="360"/>
      </w:pPr>
    </w:lvl>
    <w:lvl w:ilvl="4" w:tplc="04190019" w:tentative="1">
      <w:start w:val="1"/>
      <w:numFmt w:val="lowerLetter"/>
      <w:lvlText w:val="%5."/>
      <w:lvlJc w:val="left"/>
      <w:pPr>
        <w:ind w:left="4377" w:hanging="360"/>
      </w:pPr>
    </w:lvl>
    <w:lvl w:ilvl="5" w:tplc="0419001B" w:tentative="1">
      <w:start w:val="1"/>
      <w:numFmt w:val="lowerRoman"/>
      <w:lvlText w:val="%6."/>
      <w:lvlJc w:val="right"/>
      <w:pPr>
        <w:ind w:left="5097" w:hanging="180"/>
      </w:pPr>
    </w:lvl>
    <w:lvl w:ilvl="6" w:tplc="0419000F" w:tentative="1">
      <w:start w:val="1"/>
      <w:numFmt w:val="decimal"/>
      <w:lvlText w:val="%7."/>
      <w:lvlJc w:val="left"/>
      <w:pPr>
        <w:ind w:left="5817" w:hanging="360"/>
      </w:pPr>
    </w:lvl>
    <w:lvl w:ilvl="7" w:tplc="04190019" w:tentative="1">
      <w:start w:val="1"/>
      <w:numFmt w:val="lowerLetter"/>
      <w:lvlText w:val="%8."/>
      <w:lvlJc w:val="left"/>
      <w:pPr>
        <w:ind w:left="6537" w:hanging="360"/>
      </w:pPr>
    </w:lvl>
    <w:lvl w:ilvl="8" w:tplc="0419001B" w:tentative="1">
      <w:start w:val="1"/>
      <w:numFmt w:val="lowerRoman"/>
      <w:lvlText w:val="%9."/>
      <w:lvlJc w:val="right"/>
      <w:pPr>
        <w:ind w:left="7257" w:hanging="180"/>
      </w:pPr>
    </w:lvl>
  </w:abstractNum>
  <w:num w:numId="1" w16cid:durableId="1848057832">
    <w:abstractNumId w:val="6"/>
  </w:num>
  <w:num w:numId="2" w16cid:durableId="566918678">
    <w:abstractNumId w:val="37"/>
  </w:num>
  <w:num w:numId="3" w16cid:durableId="1013190480">
    <w:abstractNumId w:val="18"/>
  </w:num>
  <w:num w:numId="4" w16cid:durableId="319239360">
    <w:abstractNumId w:val="24"/>
  </w:num>
  <w:num w:numId="5" w16cid:durableId="1126461221">
    <w:abstractNumId w:val="35"/>
  </w:num>
  <w:num w:numId="6" w16cid:durableId="205487101">
    <w:abstractNumId w:val="1"/>
  </w:num>
  <w:num w:numId="7" w16cid:durableId="61176123">
    <w:abstractNumId w:val="0"/>
  </w:num>
  <w:num w:numId="8" w16cid:durableId="870529842">
    <w:abstractNumId w:val="13"/>
  </w:num>
  <w:num w:numId="9" w16cid:durableId="1652440593">
    <w:abstractNumId w:val="34"/>
  </w:num>
  <w:num w:numId="10" w16cid:durableId="1638875413">
    <w:abstractNumId w:val="23"/>
  </w:num>
  <w:num w:numId="11" w16cid:durableId="1340814006">
    <w:abstractNumId w:val="15"/>
  </w:num>
  <w:num w:numId="12" w16cid:durableId="1981307590">
    <w:abstractNumId w:val="2"/>
  </w:num>
  <w:num w:numId="13" w16cid:durableId="979920687">
    <w:abstractNumId w:val="25"/>
  </w:num>
  <w:num w:numId="14" w16cid:durableId="1113788954">
    <w:abstractNumId w:val="7"/>
  </w:num>
  <w:num w:numId="15" w16cid:durableId="1161968878">
    <w:abstractNumId w:val="20"/>
  </w:num>
  <w:num w:numId="16" w16cid:durableId="148206708">
    <w:abstractNumId w:val="14"/>
  </w:num>
  <w:num w:numId="17" w16cid:durableId="1669362560">
    <w:abstractNumId w:val="30"/>
  </w:num>
  <w:num w:numId="18" w16cid:durableId="363218602">
    <w:abstractNumId w:val="38"/>
  </w:num>
  <w:num w:numId="19" w16cid:durableId="1326204662">
    <w:abstractNumId w:val="9"/>
  </w:num>
  <w:num w:numId="20" w16cid:durableId="143009295">
    <w:abstractNumId w:val="29"/>
  </w:num>
  <w:num w:numId="21" w16cid:durableId="1266377965">
    <w:abstractNumId w:val="12"/>
  </w:num>
  <w:num w:numId="22" w16cid:durableId="183444165">
    <w:abstractNumId w:val="11"/>
  </w:num>
  <w:num w:numId="23" w16cid:durableId="2137792889">
    <w:abstractNumId w:val="28"/>
  </w:num>
  <w:num w:numId="24" w16cid:durableId="322658600">
    <w:abstractNumId w:val="35"/>
  </w:num>
  <w:num w:numId="25" w16cid:durableId="1092168713">
    <w:abstractNumId w:val="19"/>
  </w:num>
  <w:num w:numId="26" w16cid:durableId="148593022">
    <w:abstractNumId w:val="3"/>
  </w:num>
  <w:num w:numId="27" w16cid:durableId="630207673">
    <w:abstractNumId w:val="16"/>
  </w:num>
  <w:num w:numId="28" w16cid:durableId="1791432758">
    <w:abstractNumId w:val="33"/>
  </w:num>
  <w:num w:numId="29" w16cid:durableId="2005744520">
    <w:abstractNumId w:val="4"/>
  </w:num>
  <w:num w:numId="30" w16cid:durableId="2134860701">
    <w:abstractNumId w:val="21"/>
  </w:num>
  <w:num w:numId="31" w16cid:durableId="1367831802">
    <w:abstractNumId w:val="27"/>
  </w:num>
  <w:num w:numId="32" w16cid:durableId="1145858269">
    <w:abstractNumId w:val="22"/>
  </w:num>
  <w:num w:numId="33" w16cid:durableId="860511678">
    <w:abstractNumId w:val="10"/>
  </w:num>
  <w:num w:numId="34" w16cid:durableId="1484004499">
    <w:abstractNumId w:val="31"/>
  </w:num>
  <w:num w:numId="35" w16cid:durableId="1310867238">
    <w:abstractNumId w:val="26"/>
  </w:num>
  <w:num w:numId="36" w16cid:durableId="1946889450">
    <w:abstractNumId w:val="8"/>
  </w:num>
  <w:num w:numId="37" w16cid:durableId="714084444">
    <w:abstractNumId w:val="36"/>
  </w:num>
  <w:num w:numId="38" w16cid:durableId="1027294312">
    <w:abstractNumId w:val="5"/>
  </w:num>
  <w:num w:numId="39" w16cid:durableId="1296059075">
    <w:abstractNumId w:val="32"/>
  </w:num>
  <w:num w:numId="40" w16cid:durableId="359357928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1" w:dllVersion="512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567"/>
  <w:hyphenationZone w:val="357"/>
  <w:drawingGridHorizontalSpacing w:val="113"/>
  <w:drawingGridVerticalSpacing w:val="113"/>
  <w:noPunctuationKerning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95231"/>
    <w:rsid w:val="0000096E"/>
    <w:rsid w:val="0000241F"/>
    <w:rsid w:val="00003C08"/>
    <w:rsid w:val="0000643B"/>
    <w:rsid w:val="00007324"/>
    <w:rsid w:val="0000760F"/>
    <w:rsid w:val="000139BE"/>
    <w:rsid w:val="00014E10"/>
    <w:rsid w:val="000159EC"/>
    <w:rsid w:val="0001600C"/>
    <w:rsid w:val="000166E2"/>
    <w:rsid w:val="00016F3B"/>
    <w:rsid w:val="00017BC3"/>
    <w:rsid w:val="00020159"/>
    <w:rsid w:val="0002351F"/>
    <w:rsid w:val="00024766"/>
    <w:rsid w:val="00026B9F"/>
    <w:rsid w:val="00027629"/>
    <w:rsid w:val="00027FB1"/>
    <w:rsid w:val="0003005D"/>
    <w:rsid w:val="000338CE"/>
    <w:rsid w:val="00034BE1"/>
    <w:rsid w:val="00034DEA"/>
    <w:rsid w:val="00035786"/>
    <w:rsid w:val="0003598D"/>
    <w:rsid w:val="00036A2B"/>
    <w:rsid w:val="00037558"/>
    <w:rsid w:val="00037C3D"/>
    <w:rsid w:val="000422BF"/>
    <w:rsid w:val="0004308C"/>
    <w:rsid w:val="00043350"/>
    <w:rsid w:val="000439B9"/>
    <w:rsid w:val="000444D2"/>
    <w:rsid w:val="00046777"/>
    <w:rsid w:val="0005044A"/>
    <w:rsid w:val="00050A66"/>
    <w:rsid w:val="00050D99"/>
    <w:rsid w:val="00052D14"/>
    <w:rsid w:val="00053609"/>
    <w:rsid w:val="00054C94"/>
    <w:rsid w:val="000559BD"/>
    <w:rsid w:val="00055DF8"/>
    <w:rsid w:val="00057B69"/>
    <w:rsid w:val="00060AFD"/>
    <w:rsid w:val="00061047"/>
    <w:rsid w:val="000614B4"/>
    <w:rsid w:val="000615CD"/>
    <w:rsid w:val="00062642"/>
    <w:rsid w:val="000631F8"/>
    <w:rsid w:val="000646CA"/>
    <w:rsid w:val="00065364"/>
    <w:rsid w:val="0006542B"/>
    <w:rsid w:val="00067657"/>
    <w:rsid w:val="0006792B"/>
    <w:rsid w:val="00070B17"/>
    <w:rsid w:val="00070C5D"/>
    <w:rsid w:val="00071358"/>
    <w:rsid w:val="0007151B"/>
    <w:rsid w:val="000727CD"/>
    <w:rsid w:val="00072EF8"/>
    <w:rsid w:val="00073C9D"/>
    <w:rsid w:val="00074225"/>
    <w:rsid w:val="0007471B"/>
    <w:rsid w:val="00074952"/>
    <w:rsid w:val="00075298"/>
    <w:rsid w:val="00075D5B"/>
    <w:rsid w:val="0007638A"/>
    <w:rsid w:val="00077DBF"/>
    <w:rsid w:val="000823C4"/>
    <w:rsid w:val="0008295F"/>
    <w:rsid w:val="00082D90"/>
    <w:rsid w:val="00082DAD"/>
    <w:rsid w:val="00084354"/>
    <w:rsid w:val="000848A5"/>
    <w:rsid w:val="00085681"/>
    <w:rsid w:val="00086569"/>
    <w:rsid w:val="00087C43"/>
    <w:rsid w:val="00090F5B"/>
    <w:rsid w:val="00092326"/>
    <w:rsid w:val="00093BF1"/>
    <w:rsid w:val="00094C12"/>
    <w:rsid w:val="00095B04"/>
    <w:rsid w:val="00095F7B"/>
    <w:rsid w:val="00096862"/>
    <w:rsid w:val="00097800"/>
    <w:rsid w:val="000A08A2"/>
    <w:rsid w:val="000A1268"/>
    <w:rsid w:val="000A165E"/>
    <w:rsid w:val="000A3034"/>
    <w:rsid w:val="000A3114"/>
    <w:rsid w:val="000A49BC"/>
    <w:rsid w:val="000A49E3"/>
    <w:rsid w:val="000A6223"/>
    <w:rsid w:val="000A75B2"/>
    <w:rsid w:val="000A798C"/>
    <w:rsid w:val="000B10EC"/>
    <w:rsid w:val="000B1304"/>
    <w:rsid w:val="000B1CD4"/>
    <w:rsid w:val="000B20E3"/>
    <w:rsid w:val="000B21C8"/>
    <w:rsid w:val="000B2312"/>
    <w:rsid w:val="000B2B5A"/>
    <w:rsid w:val="000B5A54"/>
    <w:rsid w:val="000B5F78"/>
    <w:rsid w:val="000B6294"/>
    <w:rsid w:val="000B685E"/>
    <w:rsid w:val="000B6CF7"/>
    <w:rsid w:val="000B6EFA"/>
    <w:rsid w:val="000B7286"/>
    <w:rsid w:val="000C0847"/>
    <w:rsid w:val="000C11F7"/>
    <w:rsid w:val="000C2677"/>
    <w:rsid w:val="000C27B1"/>
    <w:rsid w:val="000C45F4"/>
    <w:rsid w:val="000C537C"/>
    <w:rsid w:val="000C5485"/>
    <w:rsid w:val="000C5C26"/>
    <w:rsid w:val="000C791F"/>
    <w:rsid w:val="000C7953"/>
    <w:rsid w:val="000C7BFE"/>
    <w:rsid w:val="000D17C5"/>
    <w:rsid w:val="000D1A76"/>
    <w:rsid w:val="000D1BDB"/>
    <w:rsid w:val="000D1EB1"/>
    <w:rsid w:val="000D481D"/>
    <w:rsid w:val="000D4E2D"/>
    <w:rsid w:val="000D574F"/>
    <w:rsid w:val="000D5950"/>
    <w:rsid w:val="000D6D96"/>
    <w:rsid w:val="000E0BDB"/>
    <w:rsid w:val="000E35DE"/>
    <w:rsid w:val="000E404E"/>
    <w:rsid w:val="000E4591"/>
    <w:rsid w:val="000E4A99"/>
    <w:rsid w:val="000E6FF1"/>
    <w:rsid w:val="000E7BF5"/>
    <w:rsid w:val="000F0F5E"/>
    <w:rsid w:val="000F1014"/>
    <w:rsid w:val="000F1F13"/>
    <w:rsid w:val="000F23B4"/>
    <w:rsid w:val="000F5C24"/>
    <w:rsid w:val="000F65D4"/>
    <w:rsid w:val="000F687C"/>
    <w:rsid w:val="00100A58"/>
    <w:rsid w:val="00100C28"/>
    <w:rsid w:val="001020AA"/>
    <w:rsid w:val="00102FF4"/>
    <w:rsid w:val="00104AAA"/>
    <w:rsid w:val="0010770E"/>
    <w:rsid w:val="00107FDD"/>
    <w:rsid w:val="001108A0"/>
    <w:rsid w:val="00110A33"/>
    <w:rsid w:val="00110AA0"/>
    <w:rsid w:val="00111130"/>
    <w:rsid w:val="001111EF"/>
    <w:rsid w:val="00112431"/>
    <w:rsid w:val="001130B3"/>
    <w:rsid w:val="001133DD"/>
    <w:rsid w:val="001136AA"/>
    <w:rsid w:val="00113724"/>
    <w:rsid w:val="00116C42"/>
    <w:rsid w:val="00116EF1"/>
    <w:rsid w:val="00117D5E"/>
    <w:rsid w:val="00117F10"/>
    <w:rsid w:val="0012058B"/>
    <w:rsid w:val="001205BC"/>
    <w:rsid w:val="00121965"/>
    <w:rsid w:val="0012198B"/>
    <w:rsid w:val="00121FBF"/>
    <w:rsid w:val="00122423"/>
    <w:rsid w:val="001228BF"/>
    <w:rsid w:val="00122DD2"/>
    <w:rsid w:val="00124175"/>
    <w:rsid w:val="0012486F"/>
    <w:rsid w:val="00130E5E"/>
    <w:rsid w:val="00131292"/>
    <w:rsid w:val="0013324F"/>
    <w:rsid w:val="0013347B"/>
    <w:rsid w:val="00133F34"/>
    <w:rsid w:val="0013405C"/>
    <w:rsid w:val="00135AEA"/>
    <w:rsid w:val="001365C6"/>
    <w:rsid w:val="00136DEB"/>
    <w:rsid w:val="0013752F"/>
    <w:rsid w:val="00142694"/>
    <w:rsid w:val="001427BC"/>
    <w:rsid w:val="0014344C"/>
    <w:rsid w:val="00143488"/>
    <w:rsid w:val="001435AE"/>
    <w:rsid w:val="001436B0"/>
    <w:rsid w:val="00143E67"/>
    <w:rsid w:val="00144B78"/>
    <w:rsid w:val="00144FB6"/>
    <w:rsid w:val="0014551E"/>
    <w:rsid w:val="00145AD7"/>
    <w:rsid w:val="00145CC7"/>
    <w:rsid w:val="001466CC"/>
    <w:rsid w:val="0015090A"/>
    <w:rsid w:val="00152A1F"/>
    <w:rsid w:val="00152DB9"/>
    <w:rsid w:val="00155910"/>
    <w:rsid w:val="00155DEC"/>
    <w:rsid w:val="00156424"/>
    <w:rsid w:val="0015775F"/>
    <w:rsid w:val="0016017B"/>
    <w:rsid w:val="001626E0"/>
    <w:rsid w:val="00164392"/>
    <w:rsid w:val="0016534F"/>
    <w:rsid w:val="001709A6"/>
    <w:rsid w:val="0017224D"/>
    <w:rsid w:val="001722AF"/>
    <w:rsid w:val="00175871"/>
    <w:rsid w:val="00176596"/>
    <w:rsid w:val="0017744C"/>
    <w:rsid w:val="001775B4"/>
    <w:rsid w:val="00177F1B"/>
    <w:rsid w:val="001808F3"/>
    <w:rsid w:val="00183269"/>
    <w:rsid w:val="00183E22"/>
    <w:rsid w:val="00184B9C"/>
    <w:rsid w:val="0018533C"/>
    <w:rsid w:val="00185C6F"/>
    <w:rsid w:val="00186112"/>
    <w:rsid w:val="00186B30"/>
    <w:rsid w:val="00190EEE"/>
    <w:rsid w:val="00191722"/>
    <w:rsid w:val="00194274"/>
    <w:rsid w:val="00194722"/>
    <w:rsid w:val="00194FEC"/>
    <w:rsid w:val="00196227"/>
    <w:rsid w:val="00196DA5"/>
    <w:rsid w:val="00196F5B"/>
    <w:rsid w:val="00197D37"/>
    <w:rsid w:val="001A0632"/>
    <w:rsid w:val="001A08B8"/>
    <w:rsid w:val="001A10C5"/>
    <w:rsid w:val="001A1A29"/>
    <w:rsid w:val="001A2C96"/>
    <w:rsid w:val="001A3D57"/>
    <w:rsid w:val="001A62EE"/>
    <w:rsid w:val="001B0D80"/>
    <w:rsid w:val="001B25EF"/>
    <w:rsid w:val="001B2823"/>
    <w:rsid w:val="001B31CC"/>
    <w:rsid w:val="001B4D38"/>
    <w:rsid w:val="001B4EA3"/>
    <w:rsid w:val="001B5477"/>
    <w:rsid w:val="001B6A1A"/>
    <w:rsid w:val="001B7B92"/>
    <w:rsid w:val="001C06BF"/>
    <w:rsid w:val="001C08EE"/>
    <w:rsid w:val="001C1A6C"/>
    <w:rsid w:val="001C29E2"/>
    <w:rsid w:val="001C2CB5"/>
    <w:rsid w:val="001C375C"/>
    <w:rsid w:val="001C39EC"/>
    <w:rsid w:val="001C4E79"/>
    <w:rsid w:val="001C5320"/>
    <w:rsid w:val="001D0163"/>
    <w:rsid w:val="001D20A5"/>
    <w:rsid w:val="001D2BA6"/>
    <w:rsid w:val="001D4D3E"/>
    <w:rsid w:val="001D6D7E"/>
    <w:rsid w:val="001E020B"/>
    <w:rsid w:val="001E2C93"/>
    <w:rsid w:val="001E3BC2"/>
    <w:rsid w:val="001E4D55"/>
    <w:rsid w:val="001E4FE1"/>
    <w:rsid w:val="001E5513"/>
    <w:rsid w:val="001E5EF9"/>
    <w:rsid w:val="001E6A11"/>
    <w:rsid w:val="001E77AB"/>
    <w:rsid w:val="001F035E"/>
    <w:rsid w:val="001F05E3"/>
    <w:rsid w:val="001F2454"/>
    <w:rsid w:val="001F2464"/>
    <w:rsid w:val="001F2E6F"/>
    <w:rsid w:val="001F4ED4"/>
    <w:rsid w:val="001F5901"/>
    <w:rsid w:val="001F6566"/>
    <w:rsid w:val="00201BBA"/>
    <w:rsid w:val="002021AF"/>
    <w:rsid w:val="00202292"/>
    <w:rsid w:val="00202869"/>
    <w:rsid w:val="00202BDA"/>
    <w:rsid w:val="002043FA"/>
    <w:rsid w:val="002054E9"/>
    <w:rsid w:val="00206877"/>
    <w:rsid w:val="00206C27"/>
    <w:rsid w:val="00210356"/>
    <w:rsid w:val="00211937"/>
    <w:rsid w:val="00211F74"/>
    <w:rsid w:val="0021272B"/>
    <w:rsid w:val="00213F33"/>
    <w:rsid w:val="00215BD6"/>
    <w:rsid w:val="00216D17"/>
    <w:rsid w:val="00216E73"/>
    <w:rsid w:val="00221062"/>
    <w:rsid w:val="00222636"/>
    <w:rsid w:val="002236F8"/>
    <w:rsid w:val="0022532B"/>
    <w:rsid w:val="00225504"/>
    <w:rsid w:val="00226619"/>
    <w:rsid w:val="0022726F"/>
    <w:rsid w:val="00227349"/>
    <w:rsid w:val="002301E0"/>
    <w:rsid w:val="00231E2A"/>
    <w:rsid w:val="00231E3D"/>
    <w:rsid w:val="002322EE"/>
    <w:rsid w:val="00232B26"/>
    <w:rsid w:val="00233067"/>
    <w:rsid w:val="002331F3"/>
    <w:rsid w:val="00233947"/>
    <w:rsid w:val="00235B7A"/>
    <w:rsid w:val="00235C64"/>
    <w:rsid w:val="00236E33"/>
    <w:rsid w:val="00240D0D"/>
    <w:rsid w:val="00242325"/>
    <w:rsid w:val="0024232D"/>
    <w:rsid w:val="002435CC"/>
    <w:rsid w:val="002444E8"/>
    <w:rsid w:val="00244A36"/>
    <w:rsid w:val="00245278"/>
    <w:rsid w:val="002459BC"/>
    <w:rsid w:val="00246F7E"/>
    <w:rsid w:val="0024790B"/>
    <w:rsid w:val="00253E8C"/>
    <w:rsid w:val="00254278"/>
    <w:rsid w:val="0025551B"/>
    <w:rsid w:val="002560B2"/>
    <w:rsid w:val="00256270"/>
    <w:rsid w:val="00256BC7"/>
    <w:rsid w:val="00256C30"/>
    <w:rsid w:val="00256E01"/>
    <w:rsid w:val="00257EFC"/>
    <w:rsid w:val="00261078"/>
    <w:rsid w:val="00261FAE"/>
    <w:rsid w:val="002628D8"/>
    <w:rsid w:val="002630A1"/>
    <w:rsid w:val="00264678"/>
    <w:rsid w:val="00265D7D"/>
    <w:rsid w:val="0026732C"/>
    <w:rsid w:val="00270164"/>
    <w:rsid w:val="0027066F"/>
    <w:rsid w:val="00271C95"/>
    <w:rsid w:val="0027452A"/>
    <w:rsid w:val="00275027"/>
    <w:rsid w:val="00275E8B"/>
    <w:rsid w:val="0027672D"/>
    <w:rsid w:val="002770C2"/>
    <w:rsid w:val="002778EC"/>
    <w:rsid w:val="00280BE6"/>
    <w:rsid w:val="00280CF1"/>
    <w:rsid w:val="00280F9F"/>
    <w:rsid w:val="002810D4"/>
    <w:rsid w:val="002813CF"/>
    <w:rsid w:val="0028142C"/>
    <w:rsid w:val="00283FE7"/>
    <w:rsid w:val="0028527D"/>
    <w:rsid w:val="00286535"/>
    <w:rsid w:val="0028662A"/>
    <w:rsid w:val="0029061C"/>
    <w:rsid w:val="00290C8D"/>
    <w:rsid w:val="002926E2"/>
    <w:rsid w:val="00292989"/>
    <w:rsid w:val="00294E46"/>
    <w:rsid w:val="00295077"/>
    <w:rsid w:val="00295231"/>
    <w:rsid w:val="00295E9A"/>
    <w:rsid w:val="00296CC5"/>
    <w:rsid w:val="002972FB"/>
    <w:rsid w:val="002A2237"/>
    <w:rsid w:val="002A2455"/>
    <w:rsid w:val="002A7E2B"/>
    <w:rsid w:val="002B0BFB"/>
    <w:rsid w:val="002B2680"/>
    <w:rsid w:val="002B27E1"/>
    <w:rsid w:val="002B30DF"/>
    <w:rsid w:val="002B38CA"/>
    <w:rsid w:val="002B628E"/>
    <w:rsid w:val="002B675B"/>
    <w:rsid w:val="002B730C"/>
    <w:rsid w:val="002B7C02"/>
    <w:rsid w:val="002C0DAD"/>
    <w:rsid w:val="002C0E45"/>
    <w:rsid w:val="002C2AC0"/>
    <w:rsid w:val="002C55E2"/>
    <w:rsid w:val="002C69D2"/>
    <w:rsid w:val="002C7A76"/>
    <w:rsid w:val="002D0B2F"/>
    <w:rsid w:val="002D3679"/>
    <w:rsid w:val="002D4059"/>
    <w:rsid w:val="002D5390"/>
    <w:rsid w:val="002D5A3C"/>
    <w:rsid w:val="002D5E4D"/>
    <w:rsid w:val="002D78DB"/>
    <w:rsid w:val="002E0553"/>
    <w:rsid w:val="002E0985"/>
    <w:rsid w:val="002E203F"/>
    <w:rsid w:val="002E215A"/>
    <w:rsid w:val="002E229A"/>
    <w:rsid w:val="002E2427"/>
    <w:rsid w:val="002E2DAC"/>
    <w:rsid w:val="002E43F4"/>
    <w:rsid w:val="002E509C"/>
    <w:rsid w:val="002E59C6"/>
    <w:rsid w:val="002E7BAC"/>
    <w:rsid w:val="002F1737"/>
    <w:rsid w:val="002F3E3B"/>
    <w:rsid w:val="002F4902"/>
    <w:rsid w:val="002F4D9F"/>
    <w:rsid w:val="002F587D"/>
    <w:rsid w:val="002F5A17"/>
    <w:rsid w:val="002F64CF"/>
    <w:rsid w:val="002F70B6"/>
    <w:rsid w:val="002F710D"/>
    <w:rsid w:val="002F777C"/>
    <w:rsid w:val="002F7EB2"/>
    <w:rsid w:val="002F7FD0"/>
    <w:rsid w:val="00300AF8"/>
    <w:rsid w:val="0030226B"/>
    <w:rsid w:val="003022F0"/>
    <w:rsid w:val="0030249A"/>
    <w:rsid w:val="00302DE0"/>
    <w:rsid w:val="0030435C"/>
    <w:rsid w:val="00305143"/>
    <w:rsid w:val="00307454"/>
    <w:rsid w:val="003101B4"/>
    <w:rsid w:val="00310E0E"/>
    <w:rsid w:val="00311450"/>
    <w:rsid w:val="003129A0"/>
    <w:rsid w:val="003129BE"/>
    <w:rsid w:val="00312CB9"/>
    <w:rsid w:val="00314B00"/>
    <w:rsid w:val="003157B1"/>
    <w:rsid w:val="003157E4"/>
    <w:rsid w:val="0031757C"/>
    <w:rsid w:val="00317D5F"/>
    <w:rsid w:val="00320816"/>
    <w:rsid w:val="00321D31"/>
    <w:rsid w:val="00322D0D"/>
    <w:rsid w:val="00323C25"/>
    <w:rsid w:val="00324A68"/>
    <w:rsid w:val="003264CF"/>
    <w:rsid w:val="00326788"/>
    <w:rsid w:val="00327C86"/>
    <w:rsid w:val="0033057F"/>
    <w:rsid w:val="003316A8"/>
    <w:rsid w:val="0033267C"/>
    <w:rsid w:val="003337A4"/>
    <w:rsid w:val="003341C0"/>
    <w:rsid w:val="0033484F"/>
    <w:rsid w:val="00334C23"/>
    <w:rsid w:val="003361BF"/>
    <w:rsid w:val="003361D0"/>
    <w:rsid w:val="00336C45"/>
    <w:rsid w:val="003373CE"/>
    <w:rsid w:val="00340647"/>
    <w:rsid w:val="00340764"/>
    <w:rsid w:val="00340A99"/>
    <w:rsid w:val="00341F0D"/>
    <w:rsid w:val="003420B9"/>
    <w:rsid w:val="00343341"/>
    <w:rsid w:val="00343B9D"/>
    <w:rsid w:val="00343C84"/>
    <w:rsid w:val="00344585"/>
    <w:rsid w:val="00344BED"/>
    <w:rsid w:val="00344E9F"/>
    <w:rsid w:val="00345E08"/>
    <w:rsid w:val="003461A6"/>
    <w:rsid w:val="00346306"/>
    <w:rsid w:val="00346D2B"/>
    <w:rsid w:val="00346D47"/>
    <w:rsid w:val="00346D5D"/>
    <w:rsid w:val="00346E14"/>
    <w:rsid w:val="0035052E"/>
    <w:rsid w:val="003511C0"/>
    <w:rsid w:val="00357B16"/>
    <w:rsid w:val="00360FB3"/>
    <w:rsid w:val="00362C3E"/>
    <w:rsid w:val="00363144"/>
    <w:rsid w:val="0036347B"/>
    <w:rsid w:val="0036560A"/>
    <w:rsid w:val="00366CE1"/>
    <w:rsid w:val="00367CBF"/>
    <w:rsid w:val="003708A0"/>
    <w:rsid w:val="00371210"/>
    <w:rsid w:val="003754F5"/>
    <w:rsid w:val="00375C9A"/>
    <w:rsid w:val="00376A3C"/>
    <w:rsid w:val="00376AAA"/>
    <w:rsid w:val="00381BB2"/>
    <w:rsid w:val="003821D9"/>
    <w:rsid w:val="003829ED"/>
    <w:rsid w:val="00383732"/>
    <w:rsid w:val="0038435B"/>
    <w:rsid w:val="00384C3F"/>
    <w:rsid w:val="00385390"/>
    <w:rsid w:val="00385466"/>
    <w:rsid w:val="0038580A"/>
    <w:rsid w:val="00386297"/>
    <w:rsid w:val="00394B40"/>
    <w:rsid w:val="0039543C"/>
    <w:rsid w:val="00395AD2"/>
    <w:rsid w:val="003969B9"/>
    <w:rsid w:val="003A2173"/>
    <w:rsid w:val="003A4F86"/>
    <w:rsid w:val="003A4FB6"/>
    <w:rsid w:val="003A6E42"/>
    <w:rsid w:val="003A78CD"/>
    <w:rsid w:val="003A7E09"/>
    <w:rsid w:val="003B0C1C"/>
    <w:rsid w:val="003B1EBE"/>
    <w:rsid w:val="003B231B"/>
    <w:rsid w:val="003B3D8E"/>
    <w:rsid w:val="003B46C3"/>
    <w:rsid w:val="003B480F"/>
    <w:rsid w:val="003B4AF2"/>
    <w:rsid w:val="003B622F"/>
    <w:rsid w:val="003B7739"/>
    <w:rsid w:val="003B7EB3"/>
    <w:rsid w:val="003B7F88"/>
    <w:rsid w:val="003C01B2"/>
    <w:rsid w:val="003C020E"/>
    <w:rsid w:val="003C3357"/>
    <w:rsid w:val="003C527B"/>
    <w:rsid w:val="003C53C0"/>
    <w:rsid w:val="003C558A"/>
    <w:rsid w:val="003C6648"/>
    <w:rsid w:val="003C777C"/>
    <w:rsid w:val="003D1BE4"/>
    <w:rsid w:val="003D2368"/>
    <w:rsid w:val="003D297E"/>
    <w:rsid w:val="003D2C5C"/>
    <w:rsid w:val="003D322E"/>
    <w:rsid w:val="003D3511"/>
    <w:rsid w:val="003D38FB"/>
    <w:rsid w:val="003D5B6E"/>
    <w:rsid w:val="003D631B"/>
    <w:rsid w:val="003D7641"/>
    <w:rsid w:val="003D7956"/>
    <w:rsid w:val="003E23E0"/>
    <w:rsid w:val="003E28C0"/>
    <w:rsid w:val="003E30E6"/>
    <w:rsid w:val="003E4CBE"/>
    <w:rsid w:val="003E4EB5"/>
    <w:rsid w:val="003E6D56"/>
    <w:rsid w:val="003F257E"/>
    <w:rsid w:val="003F2C08"/>
    <w:rsid w:val="003F2FA5"/>
    <w:rsid w:val="003F3567"/>
    <w:rsid w:val="003F3787"/>
    <w:rsid w:val="003F5D26"/>
    <w:rsid w:val="003F7016"/>
    <w:rsid w:val="00400AF1"/>
    <w:rsid w:val="00401A18"/>
    <w:rsid w:val="00401E6D"/>
    <w:rsid w:val="00402B96"/>
    <w:rsid w:val="00403878"/>
    <w:rsid w:val="00403BA8"/>
    <w:rsid w:val="00404DCB"/>
    <w:rsid w:val="00404DE0"/>
    <w:rsid w:val="00406D67"/>
    <w:rsid w:val="00407A2C"/>
    <w:rsid w:val="00410674"/>
    <w:rsid w:val="00413C39"/>
    <w:rsid w:val="00414846"/>
    <w:rsid w:val="004148B7"/>
    <w:rsid w:val="004154C0"/>
    <w:rsid w:val="00415975"/>
    <w:rsid w:val="0041719D"/>
    <w:rsid w:val="00417369"/>
    <w:rsid w:val="004175B4"/>
    <w:rsid w:val="00417FD8"/>
    <w:rsid w:val="0042143C"/>
    <w:rsid w:val="00421C5F"/>
    <w:rsid w:val="00421E5F"/>
    <w:rsid w:val="0042234E"/>
    <w:rsid w:val="00423D7E"/>
    <w:rsid w:val="00424AF1"/>
    <w:rsid w:val="00427472"/>
    <w:rsid w:val="00427D1E"/>
    <w:rsid w:val="00430099"/>
    <w:rsid w:val="00430AB3"/>
    <w:rsid w:val="0043121F"/>
    <w:rsid w:val="0043323A"/>
    <w:rsid w:val="00435FCA"/>
    <w:rsid w:val="00436FFD"/>
    <w:rsid w:val="004371EA"/>
    <w:rsid w:val="00437ACE"/>
    <w:rsid w:val="00437C90"/>
    <w:rsid w:val="00440240"/>
    <w:rsid w:val="00442788"/>
    <w:rsid w:val="00443A81"/>
    <w:rsid w:val="00443C99"/>
    <w:rsid w:val="00443E2A"/>
    <w:rsid w:val="00445BD4"/>
    <w:rsid w:val="00445C6D"/>
    <w:rsid w:val="00446326"/>
    <w:rsid w:val="0045500C"/>
    <w:rsid w:val="00455385"/>
    <w:rsid w:val="00455876"/>
    <w:rsid w:val="00455E6A"/>
    <w:rsid w:val="00456109"/>
    <w:rsid w:val="00456E68"/>
    <w:rsid w:val="00456FC7"/>
    <w:rsid w:val="004575D4"/>
    <w:rsid w:val="00457ED1"/>
    <w:rsid w:val="00461063"/>
    <w:rsid w:val="004619A9"/>
    <w:rsid w:val="0046295F"/>
    <w:rsid w:val="004640C1"/>
    <w:rsid w:val="004643E7"/>
    <w:rsid w:val="00465404"/>
    <w:rsid w:val="0046606F"/>
    <w:rsid w:val="00466784"/>
    <w:rsid w:val="00470EA9"/>
    <w:rsid w:val="0047220F"/>
    <w:rsid w:val="00472608"/>
    <w:rsid w:val="00473F77"/>
    <w:rsid w:val="004740EF"/>
    <w:rsid w:val="0047418A"/>
    <w:rsid w:val="00474F20"/>
    <w:rsid w:val="00475571"/>
    <w:rsid w:val="00480416"/>
    <w:rsid w:val="00481325"/>
    <w:rsid w:val="00481378"/>
    <w:rsid w:val="00483CB8"/>
    <w:rsid w:val="00484C53"/>
    <w:rsid w:val="00485685"/>
    <w:rsid w:val="00485F05"/>
    <w:rsid w:val="0048602E"/>
    <w:rsid w:val="00486781"/>
    <w:rsid w:val="004870D6"/>
    <w:rsid w:val="00491379"/>
    <w:rsid w:val="00491BFD"/>
    <w:rsid w:val="00491F85"/>
    <w:rsid w:val="00493175"/>
    <w:rsid w:val="004934B9"/>
    <w:rsid w:val="00493FDB"/>
    <w:rsid w:val="0049485D"/>
    <w:rsid w:val="004956D9"/>
    <w:rsid w:val="0049699D"/>
    <w:rsid w:val="00496F5B"/>
    <w:rsid w:val="004A0597"/>
    <w:rsid w:val="004A08B1"/>
    <w:rsid w:val="004A1B32"/>
    <w:rsid w:val="004A20C2"/>
    <w:rsid w:val="004A304A"/>
    <w:rsid w:val="004A359C"/>
    <w:rsid w:val="004A3E81"/>
    <w:rsid w:val="004A4821"/>
    <w:rsid w:val="004A4D28"/>
    <w:rsid w:val="004A5315"/>
    <w:rsid w:val="004A553C"/>
    <w:rsid w:val="004A6F70"/>
    <w:rsid w:val="004A750C"/>
    <w:rsid w:val="004A7652"/>
    <w:rsid w:val="004A7FF3"/>
    <w:rsid w:val="004B174E"/>
    <w:rsid w:val="004B21C9"/>
    <w:rsid w:val="004B6533"/>
    <w:rsid w:val="004B6629"/>
    <w:rsid w:val="004B68C9"/>
    <w:rsid w:val="004B7293"/>
    <w:rsid w:val="004B76B5"/>
    <w:rsid w:val="004B7FAB"/>
    <w:rsid w:val="004C18A7"/>
    <w:rsid w:val="004C19FF"/>
    <w:rsid w:val="004C22AC"/>
    <w:rsid w:val="004C3916"/>
    <w:rsid w:val="004C4F19"/>
    <w:rsid w:val="004C5C4C"/>
    <w:rsid w:val="004C62BA"/>
    <w:rsid w:val="004C69BD"/>
    <w:rsid w:val="004C7DD5"/>
    <w:rsid w:val="004D19EE"/>
    <w:rsid w:val="004D1D40"/>
    <w:rsid w:val="004D3836"/>
    <w:rsid w:val="004D4ADE"/>
    <w:rsid w:val="004D5484"/>
    <w:rsid w:val="004D59D8"/>
    <w:rsid w:val="004D5CF2"/>
    <w:rsid w:val="004D60AD"/>
    <w:rsid w:val="004E0084"/>
    <w:rsid w:val="004E01C0"/>
    <w:rsid w:val="004E01CB"/>
    <w:rsid w:val="004E09C6"/>
    <w:rsid w:val="004E15E2"/>
    <w:rsid w:val="004E1FA5"/>
    <w:rsid w:val="004E2222"/>
    <w:rsid w:val="004E2E88"/>
    <w:rsid w:val="004E4366"/>
    <w:rsid w:val="004E46CC"/>
    <w:rsid w:val="004E4F82"/>
    <w:rsid w:val="004E5728"/>
    <w:rsid w:val="004E62E1"/>
    <w:rsid w:val="004E76DB"/>
    <w:rsid w:val="004F34F3"/>
    <w:rsid w:val="004F4240"/>
    <w:rsid w:val="004F4EE5"/>
    <w:rsid w:val="004F54D1"/>
    <w:rsid w:val="004F6384"/>
    <w:rsid w:val="004F764A"/>
    <w:rsid w:val="00501DFE"/>
    <w:rsid w:val="005029C3"/>
    <w:rsid w:val="00502A40"/>
    <w:rsid w:val="00503CA8"/>
    <w:rsid w:val="00504221"/>
    <w:rsid w:val="0050485A"/>
    <w:rsid w:val="005061C0"/>
    <w:rsid w:val="0050654E"/>
    <w:rsid w:val="005078E5"/>
    <w:rsid w:val="00507AAD"/>
    <w:rsid w:val="00507C2E"/>
    <w:rsid w:val="00511790"/>
    <w:rsid w:val="00511955"/>
    <w:rsid w:val="00511BB1"/>
    <w:rsid w:val="00512726"/>
    <w:rsid w:val="00512CFF"/>
    <w:rsid w:val="00513556"/>
    <w:rsid w:val="00515E66"/>
    <w:rsid w:val="00516C74"/>
    <w:rsid w:val="00516F2F"/>
    <w:rsid w:val="0051745E"/>
    <w:rsid w:val="00520433"/>
    <w:rsid w:val="0052166B"/>
    <w:rsid w:val="005219A3"/>
    <w:rsid w:val="00524244"/>
    <w:rsid w:val="005242E5"/>
    <w:rsid w:val="00524C07"/>
    <w:rsid w:val="00524DC3"/>
    <w:rsid w:val="00526581"/>
    <w:rsid w:val="00527F87"/>
    <w:rsid w:val="00530354"/>
    <w:rsid w:val="0053118E"/>
    <w:rsid w:val="005313F9"/>
    <w:rsid w:val="00531C10"/>
    <w:rsid w:val="0053427A"/>
    <w:rsid w:val="00535DF5"/>
    <w:rsid w:val="005367FD"/>
    <w:rsid w:val="00536D5F"/>
    <w:rsid w:val="00537D13"/>
    <w:rsid w:val="00540F84"/>
    <w:rsid w:val="00542133"/>
    <w:rsid w:val="00542830"/>
    <w:rsid w:val="005430DB"/>
    <w:rsid w:val="005441F7"/>
    <w:rsid w:val="00544B8E"/>
    <w:rsid w:val="005450DA"/>
    <w:rsid w:val="00545BD6"/>
    <w:rsid w:val="00546166"/>
    <w:rsid w:val="00547220"/>
    <w:rsid w:val="00550AD6"/>
    <w:rsid w:val="00550C63"/>
    <w:rsid w:val="00552262"/>
    <w:rsid w:val="005526A8"/>
    <w:rsid w:val="00552F7C"/>
    <w:rsid w:val="0055401C"/>
    <w:rsid w:val="00554E20"/>
    <w:rsid w:val="00554EF2"/>
    <w:rsid w:val="00556665"/>
    <w:rsid w:val="00556E5B"/>
    <w:rsid w:val="00557617"/>
    <w:rsid w:val="00557D62"/>
    <w:rsid w:val="005608CD"/>
    <w:rsid w:val="00561113"/>
    <w:rsid w:val="0056139B"/>
    <w:rsid w:val="00563B47"/>
    <w:rsid w:val="00563DE3"/>
    <w:rsid w:val="00564636"/>
    <w:rsid w:val="00574748"/>
    <w:rsid w:val="0057596F"/>
    <w:rsid w:val="00580346"/>
    <w:rsid w:val="0058186D"/>
    <w:rsid w:val="00581DC3"/>
    <w:rsid w:val="005837DE"/>
    <w:rsid w:val="005838DF"/>
    <w:rsid w:val="00584AB9"/>
    <w:rsid w:val="005858D5"/>
    <w:rsid w:val="00592610"/>
    <w:rsid w:val="00592F38"/>
    <w:rsid w:val="00593FFC"/>
    <w:rsid w:val="00595231"/>
    <w:rsid w:val="00595538"/>
    <w:rsid w:val="005958FA"/>
    <w:rsid w:val="00596BDD"/>
    <w:rsid w:val="00597A16"/>
    <w:rsid w:val="005A040E"/>
    <w:rsid w:val="005A0E97"/>
    <w:rsid w:val="005A16E7"/>
    <w:rsid w:val="005A2563"/>
    <w:rsid w:val="005A2FBB"/>
    <w:rsid w:val="005A48D3"/>
    <w:rsid w:val="005A4BFB"/>
    <w:rsid w:val="005A6BB7"/>
    <w:rsid w:val="005B0873"/>
    <w:rsid w:val="005B0AF3"/>
    <w:rsid w:val="005B27BA"/>
    <w:rsid w:val="005B2B63"/>
    <w:rsid w:val="005B3677"/>
    <w:rsid w:val="005B4772"/>
    <w:rsid w:val="005B568B"/>
    <w:rsid w:val="005B60D9"/>
    <w:rsid w:val="005B690A"/>
    <w:rsid w:val="005B6F01"/>
    <w:rsid w:val="005C1096"/>
    <w:rsid w:val="005C12FC"/>
    <w:rsid w:val="005C3190"/>
    <w:rsid w:val="005C483D"/>
    <w:rsid w:val="005C561A"/>
    <w:rsid w:val="005C5E81"/>
    <w:rsid w:val="005C771F"/>
    <w:rsid w:val="005D033F"/>
    <w:rsid w:val="005D0B13"/>
    <w:rsid w:val="005D1E6B"/>
    <w:rsid w:val="005D2CF6"/>
    <w:rsid w:val="005D4E40"/>
    <w:rsid w:val="005D5195"/>
    <w:rsid w:val="005D6468"/>
    <w:rsid w:val="005D75D1"/>
    <w:rsid w:val="005D7940"/>
    <w:rsid w:val="005D7F41"/>
    <w:rsid w:val="005E001C"/>
    <w:rsid w:val="005E0536"/>
    <w:rsid w:val="005E0B51"/>
    <w:rsid w:val="005E3BBD"/>
    <w:rsid w:val="005E53A3"/>
    <w:rsid w:val="005E5E53"/>
    <w:rsid w:val="005E673E"/>
    <w:rsid w:val="005E7700"/>
    <w:rsid w:val="005E7916"/>
    <w:rsid w:val="005F1C82"/>
    <w:rsid w:val="005F1D04"/>
    <w:rsid w:val="005F1EBD"/>
    <w:rsid w:val="005F23FE"/>
    <w:rsid w:val="005F2A0D"/>
    <w:rsid w:val="005F3F11"/>
    <w:rsid w:val="005F5714"/>
    <w:rsid w:val="005F59C0"/>
    <w:rsid w:val="005F5B12"/>
    <w:rsid w:val="005F5E42"/>
    <w:rsid w:val="005F5F36"/>
    <w:rsid w:val="00604054"/>
    <w:rsid w:val="006058B6"/>
    <w:rsid w:val="006058F3"/>
    <w:rsid w:val="00605E36"/>
    <w:rsid w:val="0060675E"/>
    <w:rsid w:val="006075FB"/>
    <w:rsid w:val="00607695"/>
    <w:rsid w:val="006076E4"/>
    <w:rsid w:val="006077DB"/>
    <w:rsid w:val="00607FEC"/>
    <w:rsid w:val="00610DC4"/>
    <w:rsid w:val="0061224B"/>
    <w:rsid w:val="00613544"/>
    <w:rsid w:val="006137AB"/>
    <w:rsid w:val="00616570"/>
    <w:rsid w:val="00617B49"/>
    <w:rsid w:val="00620F63"/>
    <w:rsid w:val="0062273B"/>
    <w:rsid w:val="00622AC8"/>
    <w:rsid w:val="006244CC"/>
    <w:rsid w:val="00625E1A"/>
    <w:rsid w:val="00626635"/>
    <w:rsid w:val="00626A21"/>
    <w:rsid w:val="00627729"/>
    <w:rsid w:val="00627AE9"/>
    <w:rsid w:val="006300A4"/>
    <w:rsid w:val="006300DB"/>
    <w:rsid w:val="00633000"/>
    <w:rsid w:val="00634041"/>
    <w:rsid w:val="006349E2"/>
    <w:rsid w:val="00635FA9"/>
    <w:rsid w:val="00637018"/>
    <w:rsid w:val="006402C1"/>
    <w:rsid w:val="00641024"/>
    <w:rsid w:val="00641A89"/>
    <w:rsid w:val="006425B9"/>
    <w:rsid w:val="00642C6F"/>
    <w:rsid w:val="006432F7"/>
    <w:rsid w:val="0064380F"/>
    <w:rsid w:val="0064437E"/>
    <w:rsid w:val="006446EB"/>
    <w:rsid w:val="006457C7"/>
    <w:rsid w:val="00646731"/>
    <w:rsid w:val="006471FC"/>
    <w:rsid w:val="00647B28"/>
    <w:rsid w:val="00651F96"/>
    <w:rsid w:val="006523DD"/>
    <w:rsid w:val="00652748"/>
    <w:rsid w:val="00654D39"/>
    <w:rsid w:val="006555CC"/>
    <w:rsid w:val="0065682B"/>
    <w:rsid w:val="00656BA6"/>
    <w:rsid w:val="00656F04"/>
    <w:rsid w:val="00657A34"/>
    <w:rsid w:val="00661F23"/>
    <w:rsid w:val="00661F9A"/>
    <w:rsid w:val="00663BF3"/>
    <w:rsid w:val="00664D5B"/>
    <w:rsid w:val="00665A01"/>
    <w:rsid w:val="00666400"/>
    <w:rsid w:val="00666AC4"/>
    <w:rsid w:val="0066724B"/>
    <w:rsid w:val="00667A5B"/>
    <w:rsid w:val="00667AE5"/>
    <w:rsid w:val="00670C72"/>
    <w:rsid w:val="00670F71"/>
    <w:rsid w:val="00671244"/>
    <w:rsid w:val="006714A3"/>
    <w:rsid w:val="00671AE5"/>
    <w:rsid w:val="006722C8"/>
    <w:rsid w:val="00673613"/>
    <w:rsid w:val="00674279"/>
    <w:rsid w:val="006745C7"/>
    <w:rsid w:val="00674876"/>
    <w:rsid w:val="00674913"/>
    <w:rsid w:val="006755C1"/>
    <w:rsid w:val="00675B6C"/>
    <w:rsid w:val="00675ECC"/>
    <w:rsid w:val="006807F4"/>
    <w:rsid w:val="006832B1"/>
    <w:rsid w:val="0068428C"/>
    <w:rsid w:val="006873CB"/>
    <w:rsid w:val="00687735"/>
    <w:rsid w:val="00687DAD"/>
    <w:rsid w:val="0069002B"/>
    <w:rsid w:val="006901CE"/>
    <w:rsid w:val="0069234E"/>
    <w:rsid w:val="006936DD"/>
    <w:rsid w:val="00693F9C"/>
    <w:rsid w:val="00697502"/>
    <w:rsid w:val="00697D9B"/>
    <w:rsid w:val="006A455D"/>
    <w:rsid w:val="006A6344"/>
    <w:rsid w:val="006A7BF5"/>
    <w:rsid w:val="006B1631"/>
    <w:rsid w:val="006B2799"/>
    <w:rsid w:val="006B3C7D"/>
    <w:rsid w:val="006B68E5"/>
    <w:rsid w:val="006B7E9D"/>
    <w:rsid w:val="006C04B4"/>
    <w:rsid w:val="006C2798"/>
    <w:rsid w:val="006C27CB"/>
    <w:rsid w:val="006C2D1B"/>
    <w:rsid w:val="006C34D3"/>
    <w:rsid w:val="006C3F0C"/>
    <w:rsid w:val="006C409B"/>
    <w:rsid w:val="006C47EA"/>
    <w:rsid w:val="006C4940"/>
    <w:rsid w:val="006C4D0D"/>
    <w:rsid w:val="006C4F36"/>
    <w:rsid w:val="006C543C"/>
    <w:rsid w:val="006C54ED"/>
    <w:rsid w:val="006C59F3"/>
    <w:rsid w:val="006C63D9"/>
    <w:rsid w:val="006C6B67"/>
    <w:rsid w:val="006C721D"/>
    <w:rsid w:val="006C782B"/>
    <w:rsid w:val="006D12FD"/>
    <w:rsid w:val="006D1A29"/>
    <w:rsid w:val="006D1B40"/>
    <w:rsid w:val="006D37B7"/>
    <w:rsid w:val="006D510C"/>
    <w:rsid w:val="006D5837"/>
    <w:rsid w:val="006D5DC8"/>
    <w:rsid w:val="006D6415"/>
    <w:rsid w:val="006D6FB6"/>
    <w:rsid w:val="006D72F7"/>
    <w:rsid w:val="006E0E43"/>
    <w:rsid w:val="006E20B5"/>
    <w:rsid w:val="006E29CD"/>
    <w:rsid w:val="006E3DC8"/>
    <w:rsid w:val="006E4430"/>
    <w:rsid w:val="006E524E"/>
    <w:rsid w:val="006E576F"/>
    <w:rsid w:val="006E70A5"/>
    <w:rsid w:val="006F1ED3"/>
    <w:rsid w:val="006F28E0"/>
    <w:rsid w:val="006F4791"/>
    <w:rsid w:val="006F77E0"/>
    <w:rsid w:val="007009F1"/>
    <w:rsid w:val="00700DE3"/>
    <w:rsid w:val="00701E5B"/>
    <w:rsid w:val="00702C31"/>
    <w:rsid w:val="00703268"/>
    <w:rsid w:val="0070393E"/>
    <w:rsid w:val="00704C25"/>
    <w:rsid w:val="00705569"/>
    <w:rsid w:val="0070559B"/>
    <w:rsid w:val="00705B2C"/>
    <w:rsid w:val="0070682D"/>
    <w:rsid w:val="00706B2B"/>
    <w:rsid w:val="007073AE"/>
    <w:rsid w:val="00707924"/>
    <w:rsid w:val="00707F88"/>
    <w:rsid w:val="00710E58"/>
    <w:rsid w:val="007123BC"/>
    <w:rsid w:val="0071269F"/>
    <w:rsid w:val="00712AB6"/>
    <w:rsid w:val="00712EAF"/>
    <w:rsid w:val="00713458"/>
    <w:rsid w:val="00714746"/>
    <w:rsid w:val="007159B8"/>
    <w:rsid w:val="00716320"/>
    <w:rsid w:val="00716CA7"/>
    <w:rsid w:val="0071740D"/>
    <w:rsid w:val="0071778A"/>
    <w:rsid w:val="00721BC1"/>
    <w:rsid w:val="00724AA4"/>
    <w:rsid w:val="007251F6"/>
    <w:rsid w:val="0072626E"/>
    <w:rsid w:val="00726606"/>
    <w:rsid w:val="007307F4"/>
    <w:rsid w:val="0073191B"/>
    <w:rsid w:val="00731AE4"/>
    <w:rsid w:val="00732587"/>
    <w:rsid w:val="0073313E"/>
    <w:rsid w:val="00733350"/>
    <w:rsid w:val="00733F08"/>
    <w:rsid w:val="00734550"/>
    <w:rsid w:val="007347D4"/>
    <w:rsid w:val="0074032F"/>
    <w:rsid w:val="0074042E"/>
    <w:rsid w:val="007415BF"/>
    <w:rsid w:val="00742599"/>
    <w:rsid w:val="00742972"/>
    <w:rsid w:val="007454D9"/>
    <w:rsid w:val="0074587C"/>
    <w:rsid w:val="00745983"/>
    <w:rsid w:val="00745A7D"/>
    <w:rsid w:val="00746335"/>
    <w:rsid w:val="00746CEA"/>
    <w:rsid w:val="007474B6"/>
    <w:rsid w:val="00750667"/>
    <w:rsid w:val="00750A7D"/>
    <w:rsid w:val="00750B22"/>
    <w:rsid w:val="007520F2"/>
    <w:rsid w:val="00752728"/>
    <w:rsid w:val="0075430F"/>
    <w:rsid w:val="007562BC"/>
    <w:rsid w:val="0076273B"/>
    <w:rsid w:val="0076386A"/>
    <w:rsid w:val="00763D80"/>
    <w:rsid w:val="0076441D"/>
    <w:rsid w:val="00766C05"/>
    <w:rsid w:val="00766DD1"/>
    <w:rsid w:val="0077078C"/>
    <w:rsid w:val="0077138D"/>
    <w:rsid w:val="00773DBA"/>
    <w:rsid w:val="00773DE4"/>
    <w:rsid w:val="00775860"/>
    <w:rsid w:val="00777D0B"/>
    <w:rsid w:val="00777F34"/>
    <w:rsid w:val="00777F43"/>
    <w:rsid w:val="00780090"/>
    <w:rsid w:val="007802C7"/>
    <w:rsid w:val="0078054A"/>
    <w:rsid w:val="0078146D"/>
    <w:rsid w:val="0078215E"/>
    <w:rsid w:val="007827C8"/>
    <w:rsid w:val="00782FC8"/>
    <w:rsid w:val="00784186"/>
    <w:rsid w:val="007847CC"/>
    <w:rsid w:val="007848DF"/>
    <w:rsid w:val="00786785"/>
    <w:rsid w:val="0078699B"/>
    <w:rsid w:val="007878EE"/>
    <w:rsid w:val="00787F34"/>
    <w:rsid w:val="00790B56"/>
    <w:rsid w:val="00791589"/>
    <w:rsid w:val="00791D68"/>
    <w:rsid w:val="00793F6A"/>
    <w:rsid w:val="00794EA7"/>
    <w:rsid w:val="0079768D"/>
    <w:rsid w:val="00797697"/>
    <w:rsid w:val="007A15FC"/>
    <w:rsid w:val="007A3F54"/>
    <w:rsid w:val="007A53F0"/>
    <w:rsid w:val="007A54E3"/>
    <w:rsid w:val="007A616D"/>
    <w:rsid w:val="007A6A0F"/>
    <w:rsid w:val="007A7954"/>
    <w:rsid w:val="007B0D1F"/>
    <w:rsid w:val="007B1415"/>
    <w:rsid w:val="007B2AA6"/>
    <w:rsid w:val="007B314D"/>
    <w:rsid w:val="007B3B9A"/>
    <w:rsid w:val="007B465B"/>
    <w:rsid w:val="007B4C6A"/>
    <w:rsid w:val="007B6B56"/>
    <w:rsid w:val="007B7B53"/>
    <w:rsid w:val="007C1D68"/>
    <w:rsid w:val="007C201A"/>
    <w:rsid w:val="007C25DE"/>
    <w:rsid w:val="007C45E2"/>
    <w:rsid w:val="007C4E4A"/>
    <w:rsid w:val="007C5B77"/>
    <w:rsid w:val="007C5CD3"/>
    <w:rsid w:val="007C617A"/>
    <w:rsid w:val="007C7952"/>
    <w:rsid w:val="007D0C7B"/>
    <w:rsid w:val="007D2388"/>
    <w:rsid w:val="007D49E7"/>
    <w:rsid w:val="007D5908"/>
    <w:rsid w:val="007D67B5"/>
    <w:rsid w:val="007D7263"/>
    <w:rsid w:val="007D72F8"/>
    <w:rsid w:val="007E084B"/>
    <w:rsid w:val="007E0983"/>
    <w:rsid w:val="007E0CDF"/>
    <w:rsid w:val="007E1319"/>
    <w:rsid w:val="007E32E8"/>
    <w:rsid w:val="007E4C0D"/>
    <w:rsid w:val="007E57C4"/>
    <w:rsid w:val="007E609A"/>
    <w:rsid w:val="007E707B"/>
    <w:rsid w:val="007E799F"/>
    <w:rsid w:val="007E7EB7"/>
    <w:rsid w:val="007F2A26"/>
    <w:rsid w:val="007F3865"/>
    <w:rsid w:val="007F43D1"/>
    <w:rsid w:val="007F5A08"/>
    <w:rsid w:val="007F6121"/>
    <w:rsid w:val="007F74E0"/>
    <w:rsid w:val="007F7D7B"/>
    <w:rsid w:val="008007B6"/>
    <w:rsid w:val="00800BAC"/>
    <w:rsid w:val="00800FF8"/>
    <w:rsid w:val="00801935"/>
    <w:rsid w:val="00804AB1"/>
    <w:rsid w:val="008063F7"/>
    <w:rsid w:val="00807BA3"/>
    <w:rsid w:val="00810712"/>
    <w:rsid w:val="00811EE2"/>
    <w:rsid w:val="00814E41"/>
    <w:rsid w:val="0081625A"/>
    <w:rsid w:val="0081639B"/>
    <w:rsid w:val="00816413"/>
    <w:rsid w:val="00817337"/>
    <w:rsid w:val="0081758D"/>
    <w:rsid w:val="00820631"/>
    <w:rsid w:val="00821EF2"/>
    <w:rsid w:val="00823ECF"/>
    <w:rsid w:val="00824A32"/>
    <w:rsid w:val="00825511"/>
    <w:rsid w:val="00825969"/>
    <w:rsid w:val="008279F7"/>
    <w:rsid w:val="00830AA6"/>
    <w:rsid w:val="008315B4"/>
    <w:rsid w:val="00832D58"/>
    <w:rsid w:val="0083322D"/>
    <w:rsid w:val="00834182"/>
    <w:rsid w:val="00837890"/>
    <w:rsid w:val="00837E81"/>
    <w:rsid w:val="008401A6"/>
    <w:rsid w:val="00840728"/>
    <w:rsid w:val="00840C9D"/>
    <w:rsid w:val="00840E26"/>
    <w:rsid w:val="0084129D"/>
    <w:rsid w:val="00841B1D"/>
    <w:rsid w:val="0084615C"/>
    <w:rsid w:val="008469C0"/>
    <w:rsid w:val="0084701B"/>
    <w:rsid w:val="008470B8"/>
    <w:rsid w:val="00850124"/>
    <w:rsid w:val="008501F4"/>
    <w:rsid w:val="00850205"/>
    <w:rsid w:val="008512B1"/>
    <w:rsid w:val="00851E42"/>
    <w:rsid w:val="008525DF"/>
    <w:rsid w:val="00853C44"/>
    <w:rsid w:val="00855272"/>
    <w:rsid w:val="0085654B"/>
    <w:rsid w:val="00856A61"/>
    <w:rsid w:val="008605BD"/>
    <w:rsid w:val="008612EA"/>
    <w:rsid w:val="00861ABC"/>
    <w:rsid w:val="00861C02"/>
    <w:rsid w:val="008622B2"/>
    <w:rsid w:val="008622F9"/>
    <w:rsid w:val="00863C96"/>
    <w:rsid w:val="008641FF"/>
    <w:rsid w:val="00864959"/>
    <w:rsid w:val="00864D8A"/>
    <w:rsid w:val="00866509"/>
    <w:rsid w:val="00866B23"/>
    <w:rsid w:val="00871F13"/>
    <w:rsid w:val="0087321A"/>
    <w:rsid w:val="00874E38"/>
    <w:rsid w:val="00876F1C"/>
    <w:rsid w:val="008770A6"/>
    <w:rsid w:val="00881055"/>
    <w:rsid w:val="0088183A"/>
    <w:rsid w:val="00881FF6"/>
    <w:rsid w:val="00882DFE"/>
    <w:rsid w:val="00883698"/>
    <w:rsid w:val="0088456A"/>
    <w:rsid w:val="00886E3C"/>
    <w:rsid w:val="00887859"/>
    <w:rsid w:val="008879B9"/>
    <w:rsid w:val="008905AB"/>
    <w:rsid w:val="00891BEA"/>
    <w:rsid w:val="00891DF2"/>
    <w:rsid w:val="00892030"/>
    <w:rsid w:val="00894E30"/>
    <w:rsid w:val="00894EF8"/>
    <w:rsid w:val="008956DE"/>
    <w:rsid w:val="00897E11"/>
    <w:rsid w:val="008A135D"/>
    <w:rsid w:val="008A26C4"/>
    <w:rsid w:val="008A2822"/>
    <w:rsid w:val="008A2E21"/>
    <w:rsid w:val="008A313D"/>
    <w:rsid w:val="008A3CBC"/>
    <w:rsid w:val="008A5AD1"/>
    <w:rsid w:val="008B05B4"/>
    <w:rsid w:val="008B30D6"/>
    <w:rsid w:val="008B3156"/>
    <w:rsid w:val="008B4CF9"/>
    <w:rsid w:val="008B66B5"/>
    <w:rsid w:val="008B66DD"/>
    <w:rsid w:val="008B70AE"/>
    <w:rsid w:val="008B729F"/>
    <w:rsid w:val="008C132A"/>
    <w:rsid w:val="008C13DD"/>
    <w:rsid w:val="008C33F9"/>
    <w:rsid w:val="008C37B7"/>
    <w:rsid w:val="008C385D"/>
    <w:rsid w:val="008C3B59"/>
    <w:rsid w:val="008C58EC"/>
    <w:rsid w:val="008C6ED2"/>
    <w:rsid w:val="008C76D3"/>
    <w:rsid w:val="008D1348"/>
    <w:rsid w:val="008D1386"/>
    <w:rsid w:val="008D1E86"/>
    <w:rsid w:val="008D24FE"/>
    <w:rsid w:val="008D2E7A"/>
    <w:rsid w:val="008D34F5"/>
    <w:rsid w:val="008D3D66"/>
    <w:rsid w:val="008D5015"/>
    <w:rsid w:val="008D5D86"/>
    <w:rsid w:val="008D615C"/>
    <w:rsid w:val="008D7083"/>
    <w:rsid w:val="008E1E3A"/>
    <w:rsid w:val="008E2486"/>
    <w:rsid w:val="008E2FFB"/>
    <w:rsid w:val="008E4770"/>
    <w:rsid w:val="008E4A90"/>
    <w:rsid w:val="008E51E0"/>
    <w:rsid w:val="008E5A5A"/>
    <w:rsid w:val="008E639D"/>
    <w:rsid w:val="008E6450"/>
    <w:rsid w:val="008E726E"/>
    <w:rsid w:val="008E7A7C"/>
    <w:rsid w:val="008F098C"/>
    <w:rsid w:val="008F0F27"/>
    <w:rsid w:val="008F158D"/>
    <w:rsid w:val="008F15D5"/>
    <w:rsid w:val="008F180E"/>
    <w:rsid w:val="008F35B6"/>
    <w:rsid w:val="008F3677"/>
    <w:rsid w:val="008F3B41"/>
    <w:rsid w:val="008F42AA"/>
    <w:rsid w:val="008F52A1"/>
    <w:rsid w:val="008F56CB"/>
    <w:rsid w:val="0090003C"/>
    <w:rsid w:val="00900309"/>
    <w:rsid w:val="0090063A"/>
    <w:rsid w:val="0090153B"/>
    <w:rsid w:val="00901546"/>
    <w:rsid w:val="00901943"/>
    <w:rsid w:val="009022EC"/>
    <w:rsid w:val="0090337A"/>
    <w:rsid w:val="009033CF"/>
    <w:rsid w:val="0090362C"/>
    <w:rsid w:val="00904E8B"/>
    <w:rsid w:val="00905BA0"/>
    <w:rsid w:val="00906497"/>
    <w:rsid w:val="00906A9D"/>
    <w:rsid w:val="00907DCF"/>
    <w:rsid w:val="00911149"/>
    <w:rsid w:val="0091165F"/>
    <w:rsid w:val="00912B04"/>
    <w:rsid w:val="00913ABA"/>
    <w:rsid w:val="00914059"/>
    <w:rsid w:val="00914BE1"/>
    <w:rsid w:val="00914C86"/>
    <w:rsid w:val="009164F4"/>
    <w:rsid w:val="00921033"/>
    <w:rsid w:val="0092185F"/>
    <w:rsid w:val="00921B04"/>
    <w:rsid w:val="00922A3C"/>
    <w:rsid w:val="0092442B"/>
    <w:rsid w:val="00924591"/>
    <w:rsid w:val="00924C40"/>
    <w:rsid w:val="00926736"/>
    <w:rsid w:val="0093080A"/>
    <w:rsid w:val="00931727"/>
    <w:rsid w:val="0093228D"/>
    <w:rsid w:val="009335E8"/>
    <w:rsid w:val="00933C11"/>
    <w:rsid w:val="00933E09"/>
    <w:rsid w:val="00934153"/>
    <w:rsid w:val="00934946"/>
    <w:rsid w:val="0093738A"/>
    <w:rsid w:val="00937D68"/>
    <w:rsid w:val="00937DD2"/>
    <w:rsid w:val="00940191"/>
    <w:rsid w:val="00941A09"/>
    <w:rsid w:val="0094567E"/>
    <w:rsid w:val="00946D86"/>
    <w:rsid w:val="00946E8D"/>
    <w:rsid w:val="0095132C"/>
    <w:rsid w:val="00951335"/>
    <w:rsid w:val="009532A2"/>
    <w:rsid w:val="009534B7"/>
    <w:rsid w:val="009539EB"/>
    <w:rsid w:val="00955601"/>
    <w:rsid w:val="00956B56"/>
    <w:rsid w:val="0095787C"/>
    <w:rsid w:val="00957951"/>
    <w:rsid w:val="0096100C"/>
    <w:rsid w:val="0096152E"/>
    <w:rsid w:val="00962CF8"/>
    <w:rsid w:val="00963109"/>
    <w:rsid w:val="00963C9B"/>
    <w:rsid w:val="00965039"/>
    <w:rsid w:val="009657A8"/>
    <w:rsid w:val="009669CB"/>
    <w:rsid w:val="00967622"/>
    <w:rsid w:val="009711F7"/>
    <w:rsid w:val="009713F5"/>
    <w:rsid w:val="00971D35"/>
    <w:rsid w:val="009722E7"/>
    <w:rsid w:val="00972C52"/>
    <w:rsid w:val="0097322A"/>
    <w:rsid w:val="0097494E"/>
    <w:rsid w:val="00974B0C"/>
    <w:rsid w:val="0098079A"/>
    <w:rsid w:val="0098105E"/>
    <w:rsid w:val="00981337"/>
    <w:rsid w:val="009825BA"/>
    <w:rsid w:val="009827C5"/>
    <w:rsid w:val="00982A53"/>
    <w:rsid w:val="00982F47"/>
    <w:rsid w:val="00984357"/>
    <w:rsid w:val="00985095"/>
    <w:rsid w:val="00985C5F"/>
    <w:rsid w:val="00985DCD"/>
    <w:rsid w:val="00986714"/>
    <w:rsid w:val="009867D5"/>
    <w:rsid w:val="0098717B"/>
    <w:rsid w:val="00991162"/>
    <w:rsid w:val="00991427"/>
    <w:rsid w:val="00991509"/>
    <w:rsid w:val="00991F64"/>
    <w:rsid w:val="00992122"/>
    <w:rsid w:val="00995080"/>
    <w:rsid w:val="00996020"/>
    <w:rsid w:val="00996190"/>
    <w:rsid w:val="00996BB3"/>
    <w:rsid w:val="00997444"/>
    <w:rsid w:val="00997FE4"/>
    <w:rsid w:val="009A05CA"/>
    <w:rsid w:val="009A2E1F"/>
    <w:rsid w:val="009A3703"/>
    <w:rsid w:val="009A3D21"/>
    <w:rsid w:val="009A53EC"/>
    <w:rsid w:val="009A6205"/>
    <w:rsid w:val="009A6DA0"/>
    <w:rsid w:val="009A703D"/>
    <w:rsid w:val="009B0108"/>
    <w:rsid w:val="009B1874"/>
    <w:rsid w:val="009B3949"/>
    <w:rsid w:val="009C1113"/>
    <w:rsid w:val="009C18BD"/>
    <w:rsid w:val="009C1C76"/>
    <w:rsid w:val="009C4609"/>
    <w:rsid w:val="009C5A56"/>
    <w:rsid w:val="009C757A"/>
    <w:rsid w:val="009D3BAB"/>
    <w:rsid w:val="009D517D"/>
    <w:rsid w:val="009D54D9"/>
    <w:rsid w:val="009D573C"/>
    <w:rsid w:val="009D68A8"/>
    <w:rsid w:val="009D7722"/>
    <w:rsid w:val="009D7E46"/>
    <w:rsid w:val="009E1A96"/>
    <w:rsid w:val="009E3E21"/>
    <w:rsid w:val="009E426E"/>
    <w:rsid w:val="009E5697"/>
    <w:rsid w:val="009F0361"/>
    <w:rsid w:val="009F14A1"/>
    <w:rsid w:val="009F39EA"/>
    <w:rsid w:val="009F4E7A"/>
    <w:rsid w:val="009F53C7"/>
    <w:rsid w:val="009F55FE"/>
    <w:rsid w:val="009F56EF"/>
    <w:rsid w:val="009F72C3"/>
    <w:rsid w:val="009F748E"/>
    <w:rsid w:val="00A01910"/>
    <w:rsid w:val="00A01D8F"/>
    <w:rsid w:val="00A02AF1"/>
    <w:rsid w:val="00A02FE9"/>
    <w:rsid w:val="00A037F9"/>
    <w:rsid w:val="00A05207"/>
    <w:rsid w:val="00A05F44"/>
    <w:rsid w:val="00A063B3"/>
    <w:rsid w:val="00A07F12"/>
    <w:rsid w:val="00A10CAA"/>
    <w:rsid w:val="00A112B5"/>
    <w:rsid w:val="00A11BB8"/>
    <w:rsid w:val="00A12C0E"/>
    <w:rsid w:val="00A12EA2"/>
    <w:rsid w:val="00A13A5E"/>
    <w:rsid w:val="00A158C0"/>
    <w:rsid w:val="00A16BB6"/>
    <w:rsid w:val="00A17153"/>
    <w:rsid w:val="00A17CA4"/>
    <w:rsid w:val="00A235B7"/>
    <w:rsid w:val="00A23ED2"/>
    <w:rsid w:val="00A254C3"/>
    <w:rsid w:val="00A257F5"/>
    <w:rsid w:val="00A26855"/>
    <w:rsid w:val="00A2710C"/>
    <w:rsid w:val="00A3081B"/>
    <w:rsid w:val="00A33684"/>
    <w:rsid w:val="00A345AE"/>
    <w:rsid w:val="00A350CF"/>
    <w:rsid w:val="00A3560A"/>
    <w:rsid w:val="00A3670A"/>
    <w:rsid w:val="00A37C1F"/>
    <w:rsid w:val="00A40B2D"/>
    <w:rsid w:val="00A40EB5"/>
    <w:rsid w:val="00A443B4"/>
    <w:rsid w:val="00A45F37"/>
    <w:rsid w:val="00A473C4"/>
    <w:rsid w:val="00A47992"/>
    <w:rsid w:val="00A50FDF"/>
    <w:rsid w:val="00A51CB1"/>
    <w:rsid w:val="00A533C9"/>
    <w:rsid w:val="00A53EC1"/>
    <w:rsid w:val="00A5702E"/>
    <w:rsid w:val="00A60381"/>
    <w:rsid w:val="00A618D8"/>
    <w:rsid w:val="00A61CE5"/>
    <w:rsid w:val="00A61DC1"/>
    <w:rsid w:val="00A62EC2"/>
    <w:rsid w:val="00A648EC"/>
    <w:rsid w:val="00A65278"/>
    <w:rsid w:val="00A65432"/>
    <w:rsid w:val="00A657D9"/>
    <w:rsid w:val="00A660F4"/>
    <w:rsid w:val="00A6668B"/>
    <w:rsid w:val="00A70F8C"/>
    <w:rsid w:val="00A73FF4"/>
    <w:rsid w:val="00A748B2"/>
    <w:rsid w:val="00A75F51"/>
    <w:rsid w:val="00A8044C"/>
    <w:rsid w:val="00A806AD"/>
    <w:rsid w:val="00A8144C"/>
    <w:rsid w:val="00A84491"/>
    <w:rsid w:val="00A84A9E"/>
    <w:rsid w:val="00A859E0"/>
    <w:rsid w:val="00A85EDC"/>
    <w:rsid w:val="00A868B2"/>
    <w:rsid w:val="00A87734"/>
    <w:rsid w:val="00A927C8"/>
    <w:rsid w:val="00A9319D"/>
    <w:rsid w:val="00A933BE"/>
    <w:rsid w:val="00A93570"/>
    <w:rsid w:val="00A9413B"/>
    <w:rsid w:val="00A94154"/>
    <w:rsid w:val="00A95340"/>
    <w:rsid w:val="00A9574C"/>
    <w:rsid w:val="00A95BB9"/>
    <w:rsid w:val="00AA2623"/>
    <w:rsid w:val="00AA30A2"/>
    <w:rsid w:val="00AA34C1"/>
    <w:rsid w:val="00AA3A3E"/>
    <w:rsid w:val="00AB1AFA"/>
    <w:rsid w:val="00AB4F8F"/>
    <w:rsid w:val="00AB7343"/>
    <w:rsid w:val="00AC04CD"/>
    <w:rsid w:val="00AC18AB"/>
    <w:rsid w:val="00AC2491"/>
    <w:rsid w:val="00AC5732"/>
    <w:rsid w:val="00AC7887"/>
    <w:rsid w:val="00AD00E7"/>
    <w:rsid w:val="00AD07B0"/>
    <w:rsid w:val="00AD1855"/>
    <w:rsid w:val="00AD1BFC"/>
    <w:rsid w:val="00AD2BDD"/>
    <w:rsid w:val="00AD30FF"/>
    <w:rsid w:val="00AD3C5A"/>
    <w:rsid w:val="00AD579E"/>
    <w:rsid w:val="00AD5FEF"/>
    <w:rsid w:val="00AD6971"/>
    <w:rsid w:val="00AD70AF"/>
    <w:rsid w:val="00AD73A4"/>
    <w:rsid w:val="00AD7B89"/>
    <w:rsid w:val="00AE03DF"/>
    <w:rsid w:val="00AE2744"/>
    <w:rsid w:val="00AE4D44"/>
    <w:rsid w:val="00AE538B"/>
    <w:rsid w:val="00AE567B"/>
    <w:rsid w:val="00AE7299"/>
    <w:rsid w:val="00AE7E91"/>
    <w:rsid w:val="00AF24A4"/>
    <w:rsid w:val="00AF2E49"/>
    <w:rsid w:val="00AF3B0A"/>
    <w:rsid w:val="00AF46CC"/>
    <w:rsid w:val="00AF5B2D"/>
    <w:rsid w:val="00AF5C5A"/>
    <w:rsid w:val="00AF6FFB"/>
    <w:rsid w:val="00AF726F"/>
    <w:rsid w:val="00AF7C8F"/>
    <w:rsid w:val="00AF7E5F"/>
    <w:rsid w:val="00B00243"/>
    <w:rsid w:val="00B00924"/>
    <w:rsid w:val="00B01E63"/>
    <w:rsid w:val="00B032E2"/>
    <w:rsid w:val="00B03DA6"/>
    <w:rsid w:val="00B058AB"/>
    <w:rsid w:val="00B05DC0"/>
    <w:rsid w:val="00B06BE6"/>
    <w:rsid w:val="00B06F2B"/>
    <w:rsid w:val="00B070D2"/>
    <w:rsid w:val="00B078A6"/>
    <w:rsid w:val="00B11EE1"/>
    <w:rsid w:val="00B120D3"/>
    <w:rsid w:val="00B1357E"/>
    <w:rsid w:val="00B143AA"/>
    <w:rsid w:val="00B15321"/>
    <w:rsid w:val="00B16F66"/>
    <w:rsid w:val="00B1783F"/>
    <w:rsid w:val="00B17EA0"/>
    <w:rsid w:val="00B20063"/>
    <w:rsid w:val="00B22B86"/>
    <w:rsid w:val="00B231B6"/>
    <w:rsid w:val="00B24C35"/>
    <w:rsid w:val="00B268CF"/>
    <w:rsid w:val="00B278E7"/>
    <w:rsid w:val="00B30529"/>
    <w:rsid w:val="00B312A8"/>
    <w:rsid w:val="00B316E1"/>
    <w:rsid w:val="00B32C11"/>
    <w:rsid w:val="00B33592"/>
    <w:rsid w:val="00B3563E"/>
    <w:rsid w:val="00B4155E"/>
    <w:rsid w:val="00B42C29"/>
    <w:rsid w:val="00B435BF"/>
    <w:rsid w:val="00B44E43"/>
    <w:rsid w:val="00B46B45"/>
    <w:rsid w:val="00B47186"/>
    <w:rsid w:val="00B51593"/>
    <w:rsid w:val="00B52804"/>
    <w:rsid w:val="00B52858"/>
    <w:rsid w:val="00B52D0F"/>
    <w:rsid w:val="00B52F31"/>
    <w:rsid w:val="00B54687"/>
    <w:rsid w:val="00B5639A"/>
    <w:rsid w:val="00B56E2F"/>
    <w:rsid w:val="00B63422"/>
    <w:rsid w:val="00B643BC"/>
    <w:rsid w:val="00B6549B"/>
    <w:rsid w:val="00B6552C"/>
    <w:rsid w:val="00B66056"/>
    <w:rsid w:val="00B6660B"/>
    <w:rsid w:val="00B67314"/>
    <w:rsid w:val="00B70A00"/>
    <w:rsid w:val="00B70DC1"/>
    <w:rsid w:val="00B71A19"/>
    <w:rsid w:val="00B71FAD"/>
    <w:rsid w:val="00B724B5"/>
    <w:rsid w:val="00B736B0"/>
    <w:rsid w:val="00B768C9"/>
    <w:rsid w:val="00B77549"/>
    <w:rsid w:val="00B80F6A"/>
    <w:rsid w:val="00B81416"/>
    <w:rsid w:val="00B81CDD"/>
    <w:rsid w:val="00B82ADF"/>
    <w:rsid w:val="00B82EB7"/>
    <w:rsid w:val="00B86134"/>
    <w:rsid w:val="00B86FE2"/>
    <w:rsid w:val="00B874CF"/>
    <w:rsid w:val="00B87A5D"/>
    <w:rsid w:val="00B9119D"/>
    <w:rsid w:val="00B9140E"/>
    <w:rsid w:val="00B927ED"/>
    <w:rsid w:val="00B93035"/>
    <w:rsid w:val="00B936C1"/>
    <w:rsid w:val="00B94BDA"/>
    <w:rsid w:val="00B97E6B"/>
    <w:rsid w:val="00BA0D23"/>
    <w:rsid w:val="00BA0E7C"/>
    <w:rsid w:val="00BA10C7"/>
    <w:rsid w:val="00BA1F20"/>
    <w:rsid w:val="00BA20F3"/>
    <w:rsid w:val="00BA2762"/>
    <w:rsid w:val="00BA38D5"/>
    <w:rsid w:val="00BA3BF3"/>
    <w:rsid w:val="00BA4E30"/>
    <w:rsid w:val="00BA52B6"/>
    <w:rsid w:val="00BA6D22"/>
    <w:rsid w:val="00BA6E7A"/>
    <w:rsid w:val="00BB14C7"/>
    <w:rsid w:val="00BB22B8"/>
    <w:rsid w:val="00BB3DD5"/>
    <w:rsid w:val="00BB4B4A"/>
    <w:rsid w:val="00BB5548"/>
    <w:rsid w:val="00BB7B93"/>
    <w:rsid w:val="00BC01D0"/>
    <w:rsid w:val="00BC0F2B"/>
    <w:rsid w:val="00BC186F"/>
    <w:rsid w:val="00BC1D2B"/>
    <w:rsid w:val="00BC23F7"/>
    <w:rsid w:val="00BC4DE3"/>
    <w:rsid w:val="00BC788B"/>
    <w:rsid w:val="00BC7A62"/>
    <w:rsid w:val="00BD17C8"/>
    <w:rsid w:val="00BD3788"/>
    <w:rsid w:val="00BD4E81"/>
    <w:rsid w:val="00BD55A4"/>
    <w:rsid w:val="00BE12CF"/>
    <w:rsid w:val="00BE1522"/>
    <w:rsid w:val="00BE17CC"/>
    <w:rsid w:val="00BE398C"/>
    <w:rsid w:val="00BE3FDE"/>
    <w:rsid w:val="00BE443D"/>
    <w:rsid w:val="00BE468F"/>
    <w:rsid w:val="00BE5CAD"/>
    <w:rsid w:val="00BE632B"/>
    <w:rsid w:val="00BE6C51"/>
    <w:rsid w:val="00BF0B07"/>
    <w:rsid w:val="00BF0F2F"/>
    <w:rsid w:val="00BF217D"/>
    <w:rsid w:val="00BF29BD"/>
    <w:rsid w:val="00BF3775"/>
    <w:rsid w:val="00BF433D"/>
    <w:rsid w:val="00BF47D6"/>
    <w:rsid w:val="00BF4F24"/>
    <w:rsid w:val="00BF65A6"/>
    <w:rsid w:val="00BF6EE1"/>
    <w:rsid w:val="00BF7EE1"/>
    <w:rsid w:val="00BF7F38"/>
    <w:rsid w:val="00C008E4"/>
    <w:rsid w:val="00C02A34"/>
    <w:rsid w:val="00C03499"/>
    <w:rsid w:val="00C0490C"/>
    <w:rsid w:val="00C067C2"/>
    <w:rsid w:val="00C071C5"/>
    <w:rsid w:val="00C072C8"/>
    <w:rsid w:val="00C077B1"/>
    <w:rsid w:val="00C07BB2"/>
    <w:rsid w:val="00C106D4"/>
    <w:rsid w:val="00C13287"/>
    <w:rsid w:val="00C13B39"/>
    <w:rsid w:val="00C20118"/>
    <w:rsid w:val="00C202FC"/>
    <w:rsid w:val="00C236A9"/>
    <w:rsid w:val="00C23829"/>
    <w:rsid w:val="00C246A7"/>
    <w:rsid w:val="00C25FF3"/>
    <w:rsid w:val="00C262B3"/>
    <w:rsid w:val="00C2665F"/>
    <w:rsid w:val="00C27C24"/>
    <w:rsid w:val="00C30C22"/>
    <w:rsid w:val="00C34B70"/>
    <w:rsid w:val="00C34D19"/>
    <w:rsid w:val="00C3516F"/>
    <w:rsid w:val="00C36D3F"/>
    <w:rsid w:val="00C375D7"/>
    <w:rsid w:val="00C37B28"/>
    <w:rsid w:val="00C40BC7"/>
    <w:rsid w:val="00C410DA"/>
    <w:rsid w:val="00C432F8"/>
    <w:rsid w:val="00C43CBC"/>
    <w:rsid w:val="00C43CE2"/>
    <w:rsid w:val="00C45F88"/>
    <w:rsid w:val="00C50148"/>
    <w:rsid w:val="00C509B1"/>
    <w:rsid w:val="00C55ADD"/>
    <w:rsid w:val="00C55D64"/>
    <w:rsid w:val="00C56B17"/>
    <w:rsid w:val="00C56F60"/>
    <w:rsid w:val="00C577A2"/>
    <w:rsid w:val="00C60F0C"/>
    <w:rsid w:val="00C61B5C"/>
    <w:rsid w:val="00C61F87"/>
    <w:rsid w:val="00C62FBB"/>
    <w:rsid w:val="00C62FF1"/>
    <w:rsid w:val="00C632F2"/>
    <w:rsid w:val="00C634D3"/>
    <w:rsid w:val="00C63C1B"/>
    <w:rsid w:val="00C641A3"/>
    <w:rsid w:val="00C672CD"/>
    <w:rsid w:val="00C72615"/>
    <w:rsid w:val="00C72C5D"/>
    <w:rsid w:val="00C73DEA"/>
    <w:rsid w:val="00C74399"/>
    <w:rsid w:val="00C74487"/>
    <w:rsid w:val="00C745CA"/>
    <w:rsid w:val="00C768CC"/>
    <w:rsid w:val="00C80B5B"/>
    <w:rsid w:val="00C80BFB"/>
    <w:rsid w:val="00C81A3F"/>
    <w:rsid w:val="00C84D30"/>
    <w:rsid w:val="00C87C5D"/>
    <w:rsid w:val="00C90FBD"/>
    <w:rsid w:val="00C9147B"/>
    <w:rsid w:val="00C925E8"/>
    <w:rsid w:val="00C92641"/>
    <w:rsid w:val="00C92A46"/>
    <w:rsid w:val="00C92AF6"/>
    <w:rsid w:val="00C931C5"/>
    <w:rsid w:val="00C9437F"/>
    <w:rsid w:val="00C9515A"/>
    <w:rsid w:val="00C9599D"/>
    <w:rsid w:val="00C96231"/>
    <w:rsid w:val="00C96FC9"/>
    <w:rsid w:val="00C97348"/>
    <w:rsid w:val="00C97739"/>
    <w:rsid w:val="00CA0340"/>
    <w:rsid w:val="00CA0CFE"/>
    <w:rsid w:val="00CA25E6"/>
    <w:rsid w:val="00CA2815"/>
    <w:rsid w:val="00CA430A"/>
    <w:rsid w:val="00CA4A72"/>
    <w:rsid w:val="00CA6210"/>
    <w:rsid w:val="00CA62E3"/>
    <w:rsid w:val="00CB22A3"/>
    <w:rsid w:val="00CB2770"/>
    <w:rsid w:val="00CB32E1"/>
    <w:rsid w:val="00CB53AF"/>
    <w:rsid w:val="00CB54DB"/>
    <w:rsid w:val="00CB55CB"/>
    <w:rsid w:val="00CB6423"/>
    <w:rsid w:val="00CC1A51"/>
    <w:rsid w:val="00CC20AE"/>
    <w:rsid w:val="00CC2C9A"/>
    <w:rsid w:val="00CC4E56"/>
    <w:rsid w:val="00CC7185"/>
    <w:rsid w:val="00CC7314"/>
    <w:rsid w:val="00CD0645"/>
    <w:rsid w:val="00CD08D7"/>
    <w:rsid w:val="00CD08EF"/>
    <w:rsid w:val="00CD0A9D"/>
    <w:rsid w:val="00CD3966"/>
    <w:rsid w:val="00CD6821"/>
    <w:rsid w:val="00CE131E"/>
    <w:rsid w:val="00CE2582"/>
    <w:rsid w:val="00CE505C"/>
    <w:rsid w:val="00CE5959"/>
    <w:rsid w:val="00CE6602"/>
    <w:rsid w:val="00CE7C2A"/>
    <w:rsid w:val="00CF09B4"/>
    <w:rsid w:val="00CF18E8"/>
    <w:rsid w:val="00CF3709"/>
    <w:rsid w:val="00CF3CD7"/>
    <w:rsid w:val="00CF717B"/>
    <w:rsid w:val="00CF74B5"/>
    <w:rsid w:val="00D003A9"/>
    <w:rsid w:val="00D0252D"/>
    <w:rsid w:val="00D027FC"/>
    <w:rsid w:val="00D02EBC"/>
    <w:rsid w:val="00D03D40"/>
    <w:rsid w:val="00D04BBF"/>
    <w:rsid w:val="00D0532D"/>
    <w:rsid w:val="00D054D1"/>
    <w:rsid w:val="00D0556A"/>
    <w:rsid w:val="00D0586A"/>
    <w:rsid w:val="00D05D0D"/>
    <w:rsid w:val="00D06BF7"/>
    <w:rsid w:val="00D10D1B"/>
    <w:rsid w:val="00D10E46"/>
    <w:rsid w:val="00D117B3"/>
    <w:rsid w:val="00D11F9B"/>
    <w:rsid w:val="00D1201C"/>
    <w:rsid w:val="00D138AD"/>
    <w:rsid w:val="00D15BB5"/>
    <w:rsid w:val="00D17952"/>
    <w:rsid w:val="00D21B62"/>
    <w:rsid w:val="00D21FBC"/>
    <w:rsid w:val="00D22B0B"/>
    <w:rsid w:val="00D22E59"/>
    <w:rsid w:val="00D240B3"/>
    <w:rsid w:val="00D27267"/>
    <w:rsid w:val="00D31500"/>
    <w:rsid w:val="00D3378D"/>
    <w:rsid w:val="00D33BBB"/>
    <w:rsid w:val="00D3472F"/>
    <w:rsid w:val="00D35478"/>
    <w:rsid w:val="00D36CA3"/>
    <w:rsid w:val="00D3702B"/>
    <w:rsid w:val="00D40498"/>
    <w:rsid w:val="00D409FD"/>
    <w:rsid w:val="00D40E83"/>
    <w:rsid w:val="00D40F75"/>
    <w:rsid w:val="00D42329"/>
    <w:rsid w:val="00D431DE"/>
    <w:rsid w:val="00D435D3"/>
    <w:rsid w:val="00D43CBD"/>
    <w:rsid w:val="00D45039"/>
    <w:rsid w:val="00D4626B"/>
    <w:rsid w:val="00D47FAD"/>
    <w:rsid w:val="00D501D9"/>
    <w:rsid w:val="00D5090B"/>
    <w:rsid w:val="00D536AC"/>
    <w:rsid w:val="00D54957"/>
    <w:rsid w:val="00D54D0F"/>
    <w:rsid w:val="00D54DE9"/>
    <w:rsid w:val="00D54E5E"/>
    <w:rsid w:val="00D54FAF"/>
    <w:rsid w:val="00D55992"/>
    <w:rsid w:val="00D561FE"/>
    <w:rsid w:val="00D56352"/>
    <w:rsid w:val="00D569B8"/>
    <w:rsid w:val="00D57626"/>
    <w:rsid w:val="00D600DA"/>
    <w:rsid w:val="00D60319"/>
    <w:rsid w:val="00D60B60"/>
    <w:rsid w:val="00D62DF8"/>
    <w:rsid w:val="00D63640"/>
    <w:rsid w:val="00D646C3"/>
    <w:rsid w:val="00D64DBD"/>
    <w:rsid w:val="00D6553A"/>
    <w:rsid w:val="00D65B46"/>
    <w:rsid w:val="00D65EDE"/>
    <w:rsid w:val="00D66269"/>
    <w:rsid w:val="00D67480"/>
    <w:rsid w:val="00D70C62"/>
    <w:rsid w:val="00D733CF"/>
    <w:rsid w:val="00D735F1"/>
    <w:rsid w:val="00D736A6"/>
    <w:rsid w:val="00D73E79"/>
    <w:rsid w:val="00D7546B"/>
    <w:rsid w:val="00D755F0"/>
    <w:rsid w:val="00D75836"/>
    <w:rsid w:val="00D77D4B"/>
    <w:rsid w:val="00D80A6A"/>
    <w:rsid w:val="00D839BF"/>
    <w:rsid w:val="00D83B02"/>
    <w:rsid w:val="00D83FAF"/>
    <w:rsid w:val="00D85CFD"/>
    <w:rsid w:val="00D85F68"/>
    <w:rsid w:val="00D86ECE"/>
    <w:rsid w:val="00D87BF3"/>
    <w:rsid w:val="00D87E00"/>
    <w:rsid w:val="00D90E88"/>
    <w:rsid w:val="00D9109D"/>
    <w:rsid w:val="00D92770"/>
    <w:rsid w:val="00D9320A"/>
    <w:rsid w:val="00D936CA"/>
    <w:rsid w:val="00D93E0E"/>
    <w:rsid w:val="00D94BDC"/>
    <w:rsid w:val="00D951B1"/>
    <w:rsid w:val="00D95BB7"/>
    <w:rsid w:val="00D96D8D"/>
    <w:rsid w:val="00D97A7C"/>
    <w:rsid w:val="00DA27ED"/>
    <w:rsid w:val="00DA5374"/>
    <w:rsid w:val="00DA5D44"/>
    <w:rsid w:val="00DA78A2"/>
    <w:rsid w:val="00DB1B48"/>
    <w:rsid w:val="00DB3468"/>
    <w:rsid w:val="00DB45B9"/>
    <w:rsid w:val="00DB5532"/>
    <w:rsid w:val="00DB5C2A"/>
    <w:rsid w:val="00DB6DB5"/>
    <w:rsid w:val="00DC054F"/>
    <w:rsid w:val="00DC2062"/>
    <w:rsid w:val="00DC21C5"/>
    <w:rsid w:val="00DC385B"/>
    <w:rsid w:val="00DC53A1"/>
    <w:rsid w:val="00DC71E3"/>
    <w:rsid w:val="00DC79D8"/>
    <w:rsid w:val="00DC7B4B"/>
    <w:rsid w:val="00DD0D41"/>
    <w:rsid w:val="00DD3E70"/>
    <w:rsid w:val="00DD3EC9"/>
    <w:rsid w:val="00DD7557"/>
    <w:rsid w:val="00DE0B26"/>
    <w:rsid w:val="00DE1310"/>
    <w:rsid w:val="00DE174A"/>
    <w:rsid w:val="00DE2F12"/>
    <w:rsid w:val="00DE55F7"/>
    <w:rsid w:val="00DE6CB3"/>
    <w:rsid w:val="00DE6F40"/>
    <w:rsid w:val="00DE7236"/>
    <w:rsid w:val="00DE7918"/>
    <w:rsid w:val="00DF1A4F"/>
    <w:rsid w:val="00DF22A7"/>
    <w:rsid w:val="00DF325E"/>
    <w:rsid w:val="00DF4016"/>
    <w:rsid w:val="00DF4FF2"/>
    <w:rsid w:val="00DF6451"/>
    <w:rsid w:val="00DF6645"/>
    <w:rsid w:val="00DF79C7"/>
    <w:rsid w:val="00E00428"/>
    <w:rsid w:val="00E011A9"/>
    <w:rsid w:val="00E0443D"/>
    <w:rsid w:val="00E05F35"/>
    <w:rsid w:val="00E05F7A"/>
    <w:rsid w:val="00E060B3"/>
    <w:rsid w:val="00E07B5E"/>
    <w:rsid w:val="00E104C7"/>
    <w:rsid w:val="00E1060C"/>
    <w:rsid w:val="00E10DCA"/>
    <w:rsid w:val="00E11038"/>
    <w:rsid w:val="00E1138A"/>
    <w:rsid w:val="00E13600"/>
    <w:rsid w:val="00E13FD3"/>
    <w:rsid w:val="00E144F5"/>
    <w:rsid w:val="00E15FDA"/>
    <w:rsid w:val="00E1622D"/>
    <w:rsid w:val="00E166C5"/>
    <w:rsid w:val="00E16DF2"/>
    <w:rsid w:val="00E20B98"/>
    <w:rsid w:val="00E20F08"/>
    <w:rsid w:val="00E22101"/>
    <w:rsid w:val="00E24B62"/>
    <w:rsid w:val="00E264D8"/>
    <w:rsid w:val="00E27569"/>
    <w:rsid w:val="00E27AF3"/>
    <w:rsid w:val="00E27DAE"/>
    <w:rsid w:val="00E30110"/>
    <w:rsid w:val="00E30178"/>
    <w:rsid w:val="00E303F1"/>
    <w:rsid w:val="00E328BE"/>
    <w:rsid w:val="00E32AE0"/>
    <w:rsid w:val="00E334FB"/>
    <w:rsid w:val="00E33A5E"/>
    <w:rsid w:val="00E3413F"/>
    <w:rsid w:val="00E34509"/>
    <w:rsid w:val="00E36CDC"/>
    <w:rsid w:val="00E36DAB"/>
    <w:rsid w:val="00E372AF"/>
    <w:rsid w:val="00E37579"/>
    <w:rsid w:val="00E40BB3"/>
    <w:rsid w:val="00E41CB9"/>
    <w:rsid w:val="00E41DC2"/>
    <w:rsid w:val="00E42178"/>
    <w:rsid w:val="00E43C06"/>
    <w:rsid w:val="00E458C1"/>
    <w:rsid w:val="00E45F58"/>
    <w:rsid w:val="00E46192"/>
    <w:rsid w:val="00E47C50"/>
    <w:rsid w:val="00E524A4"/>
    <w:rsid w:val="00E52724"/>
    <w:rsid w:val="00E53AF7"/>
    <w:rsid w:val="00E540B8"/>
    <w:rsid w:val="00E54941"/>
    <w:rsid w:val="00E54C55"/>
    <w:rsid w:val="00E54D3F"/>
    <w:rsid w:val="00E6011A"/>
    <w:rsid w:val="00E61177"/>
    <w:rsid w:val="00E621ED"/>
    <w:rsid w:val="00E625CA"/>
    <w:rsid w:val="00E62708"/>
    <w:rsid w:val="00E63351"/>
    <w:rsid w:val="00E64321"/>
    <w:rsid w:val="00E65021"/>
    <w:rsid w:val="00E652F3"/>
    <w:rsid w:val="00E6558B"/>
    <w:rsid w:val="00E65B54"/>
    <w:rsid w:val="00E66639"/>
    <w:rsid w:val="00E70883"/>
    <w:rsid w:val="00E70C39"/>
    <w:rsid w:val="00E73354"/>
    <w:rsid w:val="00E77FBC"/>
    <w:rsid w:val="00E80167"/>
    <w:rsid w:val="00E80979"/>
    <w:rsid w:val="00E80A7F"/>
    <w:rsid w:val="00E81726"/>
    <w:rsid w:val="00E81C90"/>
    <w:rsid w:val="00E836EB"/>
    <w:rsid w:val="00E83C3C"/>
    <w:rsid w:val="00E85743"/>
    <w:rsid w:val="00E903F2"/>
    <w:rsid w:val="00E90FE7"/>
    <w:rsid w:val="00E911F0"/>
    <w:rsid w:val="00E91753"/>
    <w:rsid w:val="00E91D2C"/>
    <w:rsid w:val="00E92A6D"/>
    <w:rsid w:val="00E93FF1"/>
    <w:rsid w:val="00E96367"/>
    <w:rsid w:val="00EA0DEE"/>
    <w:rsid w:val="00EA1A3D"/>
    <w:rsid w:val="00EA1E08"/>
    <w:rsid w:val="00EA1FB6"/>
    <w:rsid w:val="00EA230D"/>
    <w:rsid w:val="00EA2C8D"/>
    <w:rsid w:val="00EA325F"/>
    <w:rsid w:val="00EA479E"/>
    <w:rsid w:val="00EA4BDB"/>
    <w:rsid w:val="00EA57E1"/>
    <w:rsid w:val="00EA6C10"/>
    <w:rsid w:val="00EB2270"/>
    <w:rsid w:val="00EB2C82"/>
    <w:rsid w:val="00EB3BF7"/>
    <w:rsid w:val="00EB41F1"/>
    <w:rsid w:val="00EB51A6"/>
    <w:rsid w:val="00EB5C93"/>
    <w:rsid w:val="00EB667C"/>
    <w:rsid w:val="00EC0AC3"/>
    <w:rsid w:val="00EC1359"/>
    <w:rsid w:val="00EC16BC"/>
    <w:rsid w:val="00EC1EB0"/>
    <w:rsid w:val="00EC33EC"/>
    <w:rsid w:val="00EC5667"/>
    <w:rsid w:val="00EC5D94"/>
    <w:rsid w:val="00EC6CA6"/>
    <w:rsid w:val="00EC7202"/>
    <w:rsid w:val="00ED02A0"/>
    <w:rsid w:val="00ED0829"/>
    <w:rsid w:val="00ED4E85"/>
    <w:rsid w:val="00ED6B55"/>
    <w:rsid w:val="00EE1804"/>
    <w:rsid w:val="00EE29A9"/>
    <w:rsid w:val="00EE2DAA"/>
    <w:rsid w:val="00EE5411"/>
    <w:rsid w:val="00EE641F"/>
    <w:rsid w:val="00EF0DC0"/>
    <w:rsid w:val="00EF139D"/>
    <w:rsid w:val="00EF3609"/>
    <w:rsid w:val="00EF3DF1"/>
    <w:rsid w:val="00EF5AB3"/>
    <w:rsid w:val="00EF5EFA"/>
    <w:rsid w:val="00EF73C3"/>
    <w:rsid w:val="00EF7814"/>
    <w:rsid w:val="00F004FF"/>
    <w:rsid w:val="00F00692"/>
    <w:rsid w:val="00F01157"/>
    <w:rsid w:val="00F01428"/>
    <w:rsid w:val="00F03268"/>
    <w:rsid w:val="00F0557B"/>
    <w:rsid w:val="00F05A16"/>
    <w:rsid w:val="00F05E05"/>
    <w:rsid w:val="00F06BBF"/>
    <w:rsid w:val="00F06E29"/>
    <w:rsid w:val="00F07767"/>
    <w:rsid w:val="00F0782E"/>
    <w:rsid w:val="00F07A1D"/>
    <w:rsid w:val="00F121C6"/>
    <w:rsid w:val="00F125B7"/>
    <w:rsid w:val="00F12E2A"/>
    <w:rsid w:val="00F13427"/>
    <w:rsid w:val="00F13A5B"/>
    <w:rsid w:val="00F14A57"/>
    <w:rsid w:val="00F155D6"/>
    <w:rsid w:val="00F15906"/>
    <w:rsid w:val="00F20948"/>
    <w:rsid w:val="00F21DAD"/>
    <w:rsid w:val="00F22C3D"/>
    <w:rsid w:val="00F22F94"/>
    <w:rsid w:val="00F2318B"/>
    <w:rsid w:val="00F24AEF"/>
    <w:rsid w:val="00F2586B"/>
    <w:rsid w:val="00F26504"/>
    <w:rsid w:val="00F2670F"/>
    <w:rsid w:val="00F27245"/>
    <w:rsid w:val="00F2780E"/>
    <w:rsid w:val="00F31241"/>
    <w:rsid w:val="00F31589"/>
    <w:rsid w:val="00F31D6B"/>
    <w:rsid w:val="00F3292B"/>
    <w:rsid w:val="00F35760"/>
    <w:rsid w:val="00F36015"/>
    <w:rsid w:val="00F36F13"/>
    <w:rsid w:val="00F36F16"/>
    <w:rsid w:val="00F370D7"/>
    <w:rsid w:val="00F374C1"/>
    <w:rsid w:val="00F37BD1"/>
    <w:rsid w:val="00F37D87"/>
    <w:rsid w:val="00F41767"/>
    <w:rsid w:val="00F41B6D"/>
    <w:rsid w:val="00F44732"/>
    <w:rsid w:val="00F449CB"/>
    <w:rsid w:val="00F4512D"/>
    <w:rsid w:val="00F47464"/>
    <w:rsid w:val="00F47849"/>
    <w:rsid w:val="00F50A7A"/>
    <w:rsid w:val="00F51203"/>
    <w:rsid w:val="00F53594"/>
    <w:rsid w:val="00F54B3D"/>
    <w:rsid w:val="00F55D66"/>
    <w:rsid w:val="00F56445"/>
    <w:rsid w:val="00F56997"/>
    <w:rsid w:val="00F56C5C"/>
    <w:rsid w:val="00F572BE"/>
    <w:rsid w:val="00F62345"/>
    <w:rsid w:val="00F6264C"/>
    <w:rsid w:val="00F62C92"/>
    <w:rsid w:val="00F63356"/>
    <w:rsid w:val="00F63FD4"/>
    <w:rsid w:val="00F64FCB"/>
    <w:rsid w:val="00F6519F"/>
    <w:rsid w:val="00F660E0"/>
    <w:rsid w:val="00F71696"/>
    <w:rsid w:val="00F71CC4"/>
    <w:rsid w:val="00F72817"/>
    <w:rsid w:val="00F72FB5"/>
    <w:rsid w:val="00F73C72"/>
    <w:rsid w:val="00F73EA3"/>
    <w:rsid w:val="00F740D4"/>
    <w:rsid w:val="00F74826"/>
    <w:rsid w:val="00F7555A"/>
    <w:rsid w:val="00F77CFD"/>
    <w:rsid w:val="00F80A89"/>
    <w:rsid w:val="00F80E98"/>
    <w:rsid w:val="00F80FC9"/>
    <w:rsid w:val="00F81A1D"/>
    <w:rsid w:val="00F8243B"/>
    <w:rsid w:val="00F836CE"/>
    <w:rsid w:val="00F847B1"/>
    <w:rsid w:val="00F91B3D"/>
    <w:rsid w:val="00F925A2"/>
    <w:rsid w:val="00F93127"/>
    <w:rsid w:val="00F93E51"/>
    <w:rsid w:val="00F94B08"/>
    <w:rsid w:val="00F95795"/>
    <w:rsid w:val="00F95C3E"/>
    <w:rsid w:val="00F97729"/>
    <w:rsid w:val="00FA0967"/>
    <w:rsid w:val="00FA296F"/>
    <w:rsid w:val="00FA3302"/>
    <w:rsid w:val="00FA4D1B"/>
    <w:rsid w:val="00FA4DFE"/>
    <w:rsid w:val="00FA6039"/>
    <w:rsid w:val="00FA66F0"/>
    <w:rsid w:val="00FB02D3"/>
    <w:rsid w:val="00FB18D8"/>
    <w:rsid w:val="00FB2DCA"/>
    <w:rsid w:val="00FB31D3"/>
    <w:rsid w:val="00FB3537"/>
    <w:rsid w:val="00FB4DCB"/>
    <w:rsid w:val="00FB61B2"/>
    <w:rsid w:val="00FC09CB"/>
    <w:rsid w:val="00FC0EDF"/>
    <w:rsid w:val="00FC0FA5"/>
    <w:rsid w:val="00FC14E6"/>
    <w:rsid w:val="00FC30C0"/>
    <w:rsid w:val="00FC335C"/>
    <w:rsid w:val="00FC3698"/>
    <w:rsid w:val="00FC468C"/>
    <w:rsid w:val="00FC4C78"/>
    <w:rsid w:val="00FC54C3"/>
    <w:rsid w:val="00FC58DF"/>
    <w:rsid w:val="00FC7240"/>
    <w:rsid w:val="00FD1194"/>
    <w:rsid w:val="00FD2998"/>
    <w:rsid w:val="00FD29AF"/>
    <w:rsid w:val="00FD3925"/>
    <w:rsid w:val="00FE0861"/>
    <w:rsid w:val="00FE0904"/>
    <w:rsid w:val="00FE131A"/>
    <w:rsid w:val="00FE14A4"/>
    <w:rsid w:val="00FE23B0"/>
    <w:rsid w:val="00FE3168"/>
    <w:rsid w:val="00FE345F"/>
    <w:rsid w:val="00FE3489"/>
    <w:rsid w:val="00FE4921"/>
    <w:rsid w:val="00FE4EFD"/>
    <w:rsid w:val="00FE5366"/>
    <w:rsid w:val="00FF0C66"/>
    <w:rsid w:val="00FF0DEC"/>
    <w:rsid w:val="00FF14F9"/>
    <w:rsid w:val="00FF280D"/>
    <w:rsid w:val="00FF3962"/>
    <w:rsid w:val="00FF4141"/>
    <w:rsid w:val="00FF465E"/>
    <w:rsid w:val="00FF4E0A"/>
    <w:rsid w:val="00FF78D4"/>
    <w:rsid w:val="00F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009"/>
    <o:shapelayout v:ext="edit">
      <o:idmap v:ext="edit" data="1"/>
    </o:shapelayout>
  </w:shapeDefaults>
  <w:decimalSymbol w:val=","/>
  <w:listSeparator w:val=";"/>
  <w14:docId w14:val="30529A90"/>
  <w15:docId w15:val="{47AB2CD5-8D7B-4762-A646-0111AFBFD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F24"/>
    <w:pPr>
      <w:keepNext/>
      <w:spacing w:line="360" w:lineRule="auto"/>
      <w:ind w:firstLine="709"/>
      <w:jc w:val="both"/>
    </w:pPr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1B31CC"/>
    <w:pPr>
      <w:pageBreakBefore/>
      <w:tabs>
        <w:tab w:val="left" w:pos="1247"/>
      </w:tabs>
      <w:suppressAutoHyphens/>
      <w:spacing w:after="480"/>
      <w:ind w:firstLine="0"/>
      <w:jc w:val="center"/>
      <w:outlineLvl w:val="0"/>
    </w:pPr>
    <w:rPr>
      <w:rFonts w:cs="Arial"/>
      <w:b/>
      <w:bCs/>
      <w:caps/>
      <w:kern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FF78D4"/>
    <w:pPr>
      <w:suppressAutoHyphens/>
      <w:spacing w:before="240" w:after="60"/>
      <w:ind w:firstLine="0"/>
      <w:jc w:val="center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FF78D4"/>
    <w:pPr>
      <w:spacing w:before="240" w:after="60"/>
      <w:ind w:firstLine="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6D1B40"/>
    <w:pPr>
      <w:spacing w:before="120" w:after="60"/>
      <w:ind w:firstLine="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6D1B40"/>
    <w:pPr>
      <w:spacing w:before="240" w:after="60"/>
      <w:ind w:firstLine="0"/>
      <w:outlineLvl w:val="4"/>
    </w:pPr>
    <w:rPr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07B5E"/>
    <w:pPr>
      <w:numPr>
        <w:ilvl w:val="5"/>
        <w:numId w:val="2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07B5E"/>
    <w:pPr>
      <w:numPr>
        <w:ilvl w:val="6"/>
        <w:numId w:val="24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E07B5E"/>
    <w:pPr>
      <w:numPr>
        <w:ilvl w:val="7"/>
        <w:numId w:val="24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E07B5E"/>
    <w:pPr>
      <w:numPr>
        <w:ilvl w:val="8"/>
        <w:numId w:val="2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numbering" w:customStyle="1" w:styleId="a0">
    <w:name w:val="Стиль маркированный"/>
    <w:basedOn w:val="NoList"/>
    <w:rsid w:val="00D536AC"/>
    <w:pPr>
      <w:numPr>
        <w:numId w:val="1"/>
      </w:numPr>
    </w:pPr>
  </w:style>
  <w:style w:type="numbering" w:customStyle="1" w:styleId="a3">
    <w:name w:val="нумерованный"/>
    <w:rsid w:val="00423D7E"/>
    <w:pPr>
      <w:numPr>
        <w:numId w:val="2"/>
      </w:numPr>
    </w:pPr>
  </w:style>
  <w:style w:type="character" w:customStyle="1" w:styleId="MTEquationSection">
    <w:name w:val="MTEquationSection"/>
    <w:rsid w:val="005A0E97"/>
    <w:rPr>
      <w:vanish/>
      <w:color w:val="FF0000"/>
    </w:rPr>
  </w:style>
  <w:style w:type="paragraph" w:customStyle="1" w:styleId="MTDisplayEquation">
    <w:name w:val="MTDisplayEquation"/>
    <w:basedOn w:val="Normal"/>
    <w:next w:val="Normal"/>
    <w:rsid w:val="003C6648"/>
    <w:pPr>
      <w:tabs>
        <w:tab w:val="center" w:pos="4900"/>
        <w:tab w:val="right" w:pos="9781"/>
      </w:tabs>
      <w:ind w:firstLine="0"/>
    </w:pPr>
  </w:style>
  <w:style w:type="paragraph" w:styleId="TOC1">
    <w:name w:val="toc 1"/>
    <w:basedOn w:val="Normal"/>
    <w:next w:val="Normal"/>
    <w:autoRedefine/>
    <w:uiPriority w:val="39"/>
    <w:rsid w:val="006F28E0"/>
    <w:pPr>
      <w:tabs>
        <w:tab w:val="left" w:pos="426"/>
        <w:tab w:val="left" w:pos="1134"/>
        <w:tab w:val="right" w:leader="dot" w:pos="9781"/>
      </w:tabs>
      <w:suppressAutoHyphens/>
      <w:spacing w:line="240" w:lineRule="auto"/>
      <w:ind w:left="426" w:hanging="426"/>
      <w:jc w:val="left"/>
    </w:pPr>
  </w:style>
  <w:style w:type="paragraph" w:styleId="TOC2">
    <w:name w:val="toc 2"/>
    <w:basedOn w:val="Normal"/>
    <w:next w:val="Normal"/>
    <w:autoRedefine/>
    <w:uiPriority w:val="39"/>
    <w:rsid w:val="00661F23"/>
    <w:pPr>
      <w:tabs>
        <w:tab w:val="left" w:pos="993"/>
        <w:tab w:val="right" w:leader="dot" w:pos="9781"/>
      </w:tabs>
      <w:spacing w:line="240" w:lineRule="auto"/>
      <w:ind w:left="993" w:hanging="567"/>
      <w:jc w:val="left"/>
    </w:pPr>
  </w:style>
  <w:style w:type="paragraph" w:styleId="TOC3">
    <w:name w:val="toc 3"/>
    <w:basedOn w:val="Normal"/>
    <w:next w:val="Normal"/>
    <w:autoRedefine/>
    <w:uiPriority w:val="39"/>
    <w:rsid w:val="00661F23"/>
    <w:pPr>
      <w:tabs>
        <w:tab w:val="left" w:pos="1560"/>
        <w:tab w:val="right" w:leader="dot" w:pos="9798"/>
      </w:tabs>
      <w:spacing w:line="240" w:lineRule="auto"/>
      <w:ind w:left="1560" w:hanging="709"/>
    </w:pPr>
  </w:style>
  <w:style w:type="character" w:styleId="Hyperlink">
    <w:name w:val="Hyperlink"/>
    <w:uiPriority w:val="99"/>
    <w:rsid w:val="00F56C5C"/>
    <w:rPr>
      <w:color w:val="0000FF"/>
      <w:u w:val="single"/>
    </w:rPr>
  </w:style>
  <w:style w:type="paragraph" w:styleId="Caption">
    <w:name w:val="caption"/>
    <w:aliases w:val="PicCaption"/>
    <w:basedOn w:val="a4"/>
    <w:next w:val="Normal"/>
    <w:qFormat/>
    <w:rsid w:val="00F36F13"/>
    <w:pPr>
      <w:tabs>
        <w:tab w:val="left" w:pos="1921"/>
      </w:tabs>
      <w:spacing w:after="240" w:line="240" w:lineRule="auto"/>
    </w:pPr>
    <w:rPr>
      <w:bCs/>
      <w:szCs w:val="20"/>
    </w:rPr>
  </w:style>
  <w:style w:type="table" w:styleId="TableGrid">
    <w:name w:val="Table Grid"/>
    <w:basedOn w:val="TableNormal"/>
    <w:rsid w:val="002F4D9F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6">
    <w:name w:val="Стиль полужирный Первая строка:  0 см Перед:  6 пт"/>
    <w:basedOn w:val="Normal"/>
    <w:rsid w:val="002F4D9F"/>
    <w:pPr>
      <w:spacing w:before="240"/>
      <w:ind w:firstLine="0"/>
    </w:pPr>
    <w:rPr>
      <w:b/>
      <w:bCs/>
      <w:szCs w:val="20"/>
    </w:rPr>
  </w:style>
  <w:style w:type="character" w:styleId="CommentReference">
    <w:name w:val="annotation reference"/>
    <w:semiHidden/>
    <w:rsid w:val="009F55FE"/>
    <w:rPr>
      <w:sz w:val="16"/>
      <w:szCs w:val="16"/>
    </w:rPr>
  </w:style>
  <w:style w:type="paragraph" w:styleId="CommentText">
    <w:name w:val="annotation text"/>
    <w:basedOn w:val="Normal"/>
    <w:semiHidden/>
    <w:rsid w:val="009F55FE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F55FE"/>
    <w:rPr>
      <w:b/>
      <w:bCs/>
    </w:rPr>
  </w:style>
  <w:style w:type="paragraph" w:styleId="BalloonText">
    <w:name w:val="Balloon Text"/>
    <w:basedOn w:val="Normal"/>
    <w:semiHidden/>
    <w:rsid w:val="009F55F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786785"/>
    <w:pPr>
      <w:shd w:val="clear" w:color="auto" w:fill="000080"/>
    </w:pPr>
    <w:rPr>
      <w:rFonts w:ascii="Tahoma" w:hAnsi="Tahoma" w:cs="Tahoma"/>
    </w:rPr>
  </w:style>
  <w:style w:type="numbering" w:customStyle="1" w:styleId="125">
    <w:name w:val="Стиль нумерованный Слева:  125 см"/>
    <w:basedOn w:val="NoList"/>
    <w:rsid w:val="00786785"/>
    <w:pPr>
      <w:numPr>
        <w:numId w:val="3"/>
      </w:numPr>
    </w:pPr>
  </w:style>
  <w:style w:type="numbering" w:customStyle="1" w:styleId="1251">
    <w:name w:val="Стиль нумерованный Слева:  125 см1"/>
    <w:basedOn w:val="NoList"/>
    <w:rsid w:val="00786785"/>
    <w:pPr>
      <w:numPr>
        <w:numId w:val="4"/>
      </w:numPr>
    </w:pPr>
  </w:style>
  <w:style w:type="paragraph" w:styleId="EndnoteText">
    <w:name w:val="endnote text"/>
    <w:basedOn w:val="Normal"/>
    <w:semiHidden/>
    <w:rsid w:val="00CA62E3"/>
    <w:rPr>
      <w:sz w:val="20"/>
      <w:szCs w:val="20"/>
    </w:rPr>
  </w:style>
  <w:style w:type="character" w:styleId="EndnoteReference">
    <w:name w:val="endnote reference"/>
    <w:semiHidden/>
    <w:rsid w:val="00CA62E3"/>
    <w:rPr>
      <w:vertAlign w:val="superscript"/>
    </w:rPr>
  </w:style>
  <w:style w:type="paragraph" w:customStyle="1" w:styleId="3">
    <w:name w:val="Стиль Заголовок 3 + влево"/>
    <w:basedOn w:val="Heading3"/>
    <w:rsid w:val="0006542B"/>
    <w:pPr>
      <w:suppressAutoHyphens/>
    </w:pPr>
    <w:rPr>
      <w:rFonts w:cs="Times New Roman"/>
      <w:szCs w:val="20"/>
    </w:rPr>
  </w:style>
  <w:style w:type="numbering" w:customStyle="1" w:styleId="1">
    <w:name w:val="Стиль нумерованный 1"/>
    <w:basedOn w:val="NoList"/>
    <w:rsid w:val="006C54ED"/>
    <w:pPr>
      <w:numPr>
        <w:numId w:val="6"/>
      </w:numPr>
    </w:pPr>
  </w:style>
  <w:style w:type="numbering" w:customStyle="1" w:styleId="a">
    <w:name w:val="Стиль многоуровневый"/>
    <w:basedOn w:val="NoList"/>
    <w:rsid w:val="006C54ED"/>
    <w:pPr>
      <w:numPr>
        <w:numId w:val="7"/>
      </w:numPr>
    </w:pPr>
  </w:style>
  <w:style w:type="numbering" w:customStyle="1" w:styleId="a1">
    <w:name w:val="Стиль нумерованный"/>
    <w:basedOn w:val="NoList"/>
    <w:rsid w:val="008C6ED2"/>
    <w:pPr>
      <w:numPr>
        <w:numId w:val="8"/>
      </w:numPr>
    </w:pPr>
  </w:style>
  <w:style w:type="paragraph" w:customStyle="1" w:styleId="286348">
    <w:name w:val="Стиль Название объекта + влево Слева:  286 см Справа:  348 см"/>
    <w:basedOn w:val="Caption"/>
    <w:rsid w:val="006C721D"/>
    <w:pPr>
      <w:ind w:left="2127" w:right="1418" w:hanging="709"/>
      <w:jc w:val="left"/>
    </w:pPr>
  </w:style>
  <w:style w:type="paragraph" w:customStyle="1" w:styleId="2863480">
    <w:name w:val="Стиль Стиль Название объекта + влево Слева:  286 см Справа:  348 см..."/>
    <w:basedOn w:val="286348"/>
    <w:rsid w:val="006C721D"/>
    <w:pPr>
      <w:ind w:left="2161" w:hanging="743"/>
    </w:pPr>
  </w:style>
  <w:style w:type="paragraph" w:styleId="List">
    <w:name w:val="List"/>
    <w:basedOn w:val="Normal"/>
    <w:rsid w:val="006C59F3"/>
    <w:pPr>
      <w:ind w:left="283" w:hanging="283"/>
    </w:pPr>
  </w:style>
  <w:style w:type="paragraph" w:styleId="List2">
    <w:name w:val="List 2"/>
    <w:basedOn w:val="Normal"/>
    <w:rsid w:val="006C59F3"/>
    <w:pPr>
      <w:ind w:left="566" w:hanging="283"/>
    </w:pPr>
  </w:style>
  <w:style w:type="paragraph" w:styleId="List3">
    <w:name w:val="List 3"/>
    <w:basedOn w:val="Normal"/>
    <w:rsid w:val="006C59F3"/>
    <w:pPr>
      <w:ind w:left="849" w:hanging="283"/>
    </w:pPr>
  </w:style>
  <w:style w:type="paragraph" w:styleId="List4">
    <w:name w:val="List 4"/>
    <w:basedOn w:val="Normal"/>
    <w:rsid w:val="006C59F3"/>
    <w:pPr>
      <w:ind w:left="1132" w:hanging="283"/>
    </w:pPr>
  </w:style>
  <w:style w:type="paragraph" w:styleId="ListContinue2">
    <w:name w:val="List Continue 2"/>
    <w:basedOn w:val="Normal"/>
    <w:rsid w:val="006C59F3"/>
    <w:pPr>
      <w:spacing w:after="120"/>
      <w:ind w:left="566"/>
    </w:pPr>
  </w:style>
  <w:style w:type="paragraph" w:styleId="Title">
    <w:name w:val="Title"/>
    <w:basedOn w:val="Normal"/>
    <w:qFormat/>
    <w:rsid w:val="006C59F3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odyText">
    <w:name w:val="Body Text"/>
    <w:basedOn w:val="Normal"/>
    <w:rsid w:val="006C59F3"/>
    <w:pPr>
      <w:spacing w:after="120"/>
    </w:pPr>
  </w:style>
  <w:style w:type="paragraph" w:styleId="BodyTextIndent">
    <w:name w:val="Body Text Indent"/>
    <w:basedOn w:val="Normal"/>
    <w:rsid w:val="006C59F3"/>
    <w:pPr>
      <w:spacing w:after="120"/>
      <w:ind w:left="283"/>
    </w:pPr>
  </w:style>
  <w:style w:type="paragraph" w:styleId="Subtitle">
    <w:name w:val="Subtitle"/>
    <w:basedOn w:val="Normal"/>
    <w:qFormat/>
    <w:rsid w:val="006C59F3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BodyTextFirstIndent">
    <w:name w:val="Body Text First Indent"/>
    <w:basedOn w:val="BodyText"/>
    <w:rsid w:val="006C59F3"/>
    <w:pPr>
      <w:ind w:firstLine="210"/>
    </w:pPr>
  </w:style>
  <w:style w:type="paragraph" w:styleId="BodyTextFirstIndent2">
    <w:name w:val="Body Text First Indent 2"/>
    <w:basedOn w:val="BodyTextIndent"/>
    <w:rsid w:val="006C59F3"/>
    <w:pPr>
      <w:ind w:firstLine="210"/>
    </w:pPr>
  </w:style>
  <w:style w:type="paragraph" w:styleId="Header">
    <w:name w:val="header"/>
    <w:basedOn w:val="Normal"/>
    <w:rsid w:val="0026732C"/>
    <w:pPr>
      <w:tabs>
        <w:tab w:val="center" w:pos="4677"/>
        <w:tab w:val="right" w:pos="9355"/>
      </w:tabs>
    </w:pPr>
  </w:style>
  <w:style w:type="paragraph" w:styleId="PlainText">
    <w:name w:val="Plain Text"/>
    <w:basedOn w:val="Normal"/>
    <w:rsid w:val="00A95BB9"/>
    <w:pPr>
      <w:widowControl w:val="0"/>
      <w:suppressAutoHyphens/>
      <w:spacing w:line="240" w:lineRule="auto"/>
      <w:ind w:firstLine="0"/>
      <w:jc w:val="left"/>
    </w:pPr>
    <w:rPr>
      <w:rFonts w:ascii="Courier New" w:hAnsi="Courier New" w:cs="Courier New"/>
      <w:noProof/>
      <w:sz w:val="16"/>
      <w:szCs w:val="20"/>
    </w:rPr>
  </w:style>
  <w:style w:type="paragraph" w:styleId="FootnoteText">
    <w:name w:val="footnote text"/>
    <w:basedOn w:val="Normal"/>
    <w:rsid w:val="00C87C5D"/>
    <w:pPr>
      <w:spacing w:line="240" w:lineRule="auto"/>
      <w:ind w:firstLine="0"/>
    </w:pPr>
    <w:rPr>
      <w:sz w:val="16"/>
      <w:szCs w:val="20"/>
    </w:rPr>
  </w:style>
  <w:style w:type="character" w:styleId="FootnoteReference">
    <w:name w:val="footnote reference"/>
    <w:rsid w:val="00C87C5D"/>
    <w:rPr>
      <w:vertAlign w:val="superscript"/>
    </w:rPr>
  </w:style>
  <w:style w:type="paragraph" w:styleId="ListParagraph">
    <w:name w:val="List Paragraph"/>
    <w:basedOn w:val="Normal"/>
    <w:uiPriority w:val="34"/>
    <w:qFormat/>
    <w:rsid w:val="0038580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1272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A52B6"/>
    <w:pPr>
      <w:keepLines/>
      <w:tabs>
        <w:tab w:val="clear" w:pos="1247"/>
      </w:tabs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UpperCase">
    <w:name w:val="UpperCase"/>
    <w:basedOn w:val="Normal"/>
    <w:link w:val="UpperCase0"/>
    <w:qFormat/>
    <w:rsid w:val="00421C5F"/>
    <w:pPr>
      <w:ind w:firstLine="0"/>
      <w:jc w:val="center"/>
    </w:pPr>
    <w:rPr>
      <w:b/>
      <w:szCs w:val="28"/>
    </w:rPr>
  </w:style>
  <w:style w:type="paragraph" w:customStyle="1" w:styleId="a2">
    <w:name w:val="Списки литературы"/>
    <w:basedOn w:val="ListParagraph"/>
    <w:link w:val="a5"/>
    <w:qFormat/>
    <w:rsid w:val="005A16E7"/>
    <w:pPr>
      <w:numPr>
        <w:numId w:val="9"/>
      </w:numPr>
      <w:spacing w:after="240" w:line="240" w:lineRule="auto"/>
      <w:contextualSpacing w:val="0"/>
    </w:pPr>
    <w:rPr>
      <w:rFonts w:eastAsiaTheme="minorEastAsia"/>
      <w:lang w:val="en-US" w:eastAsia="en-US"/>
    </w:rPr>
  </w:style>
  <w:style w:type="character" w:customStyle="1" w:styleId="UpperCase0">
    <w:name w:val="UpperCase Знак"/>
    <w:basedOn w:val="DefaultParagraphFont"/>
    <w:link w:val="UpperCase"/>
    <w:rsid w:val="00421C5F"/>
    <w:rPr>
      <w:b/>
      <w:sz w:val="28"/>
      <w:szCs w:val="28"/>
    </w:rPr>
  </w:style>
  <w:style w:type="character" w:customStyle="1" w:styleId="a5">
    <w:name w:val="Списки литературы Знак"/>
    <w:basedOn w:val="DefaultParagraphFont"/>
    <w:link w:val="a2"/>
    <w:rsid w:val="005A16E7"/>
    <w:rPr>
      <w:rFonts w:eastAsiaTheme="minorEastAsia"/>
      <w:sz w:val="28"/>
      <w:szCs w:val="24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A16E7"/>
    <w:rPr>
      <w:color w:val="605E5C"/>
      <w:shd w:val="clear" w:color="auto" w:fill="E1DFDD"/>
    </w:rPr>
  </w:style>
  <w:style w:type="paragraph" w:customStyle="1" w:styleId="a4">
    <w:name w:val="Рисунки"/>
    <w:basedOn w:val="Normal"/>
    <w:link w:val="a6"/>
    <w:qFormat/>
    <w:rsid w:val="00F36F13"/>
    <w:pPr>
      <w:ind w:firstLine="0"/>
      <w:jc w:val="center"/>
    </w:pPr>
    <w:rPr>
      <w:noProof/>
    </w:rPr>
  </w:style>
  <w:style w:type="character" w:customStyle="1" w:styleId="a6">
    <w:name w:val="Рисунки Знак"/>
    <w:basedOn w:val="DefaultParagraphFont"/>
    <w:link w:val="a4"/>
    <w:rsid w:val="00F36F13"/>
    <w:rPr>
      <w:noProof/>
      <w:sz w:val="28"/>
      <w:szCs w:val="24"/>
    </w:rPr>
  </w:style>
  <w:style w:type="character" w:customStyle="1" w:styleId="Heading1Char">
    <w:name w:val="Heading 1 Char"/>
    <w:basedOn w:val="DefaultParagraphFont"/>
    <w:link w:val="Heading1"/>
    <w:rsid w:val="001B31CC"/>
    <w:rPr>
      <w:rFonts w:cs="Arial"/>
      <w:b/>
      <w:bCs/>
      <w:caps/>
      <w:kern w:val="32"/>
      <w:sz w:val="28"/>
      <w:szCs w:val="28"/>
    </w:rPr>
  </w:style>
  <w:style w:type="paragraph" w:customStyle="1" w:styleId="OneLine">
    <w:name w:val="OneLine"/>
    <w:basedOn w:val="Normal"/>
    <w:link w:val="OneLineChar"/>
    <w:qFormat/>
    <w:rsid w:val="00E27AF3"/>
    <w:pPr>
      <w:ind w:left="567" w:firstLine="0"/>
    </w:pPr>
  </w:style>
  <w:style w:type="character" w:customStyle="1" w:styleId="OneLineChar">
    <w:name w:val="OneLine Char"/>
    <w:basedOn w:val="DefaultParagraphFont"/>
    <w:link w:val="OneLine"/>
    <w:rsid w:val="00E27AF3"/>
    <w:rPr>
      <w:sz w:val="28"/>
      <w:szCs w:val="24"/>
    </w:rPr>
  </w:style>
  <w:style w:type="character" w:customStyle="1" w:styleId="Heading2Char">
    <w:name w:val="Heading 2 Char"/>
    <w:basedOn w:val="DefaultParagraphFont"/>
    <w:link w:val="Heading2"/>
    <w:rsid w:val="003F2FA5"/>
    <w:rPr>
      <w:rFonts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084354"/>
    <w:rPr>
      <w:rFonts w:cs="Arial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rsid w:val="003F2FA5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3F2FA5"/>
    <w:rPr>
      <w:bCs/>
      <w:i/>
      <w:iCs/>
      <w:sz w:val="26"/>
      <w:szCs w:val="26"/>
    </w:rPr>
  </w:style>
  <w:style w:type="paragraph" w:customStyle="1" w:styleId="TableNames">
    <w:name w:val="TableNames"/>
    <w:basedOn w:val="Normal"/>
    <w:link w:val="TableNamesChar"/>
    <w:qFormat/>
    <w:rsid w:val="009F4E7A"/>
    <w:pPr>
      <w:jc w:val="right"/>
    </w:pPr>
    <w:rPr>
      <w:i/>
      <w:iCs/>
    </w:rPr>
  </w:style>
  <w:style w:type="character" w:customStyle="1" w:styleId="TableNamesChar">
    <w:name w:val="TableNames Char"/>
    <w:basedOn w:val="DefaultParagraphFont"/>
    <w:link w:val="TableNames"/>
    <w:rsid w:val="009F4E7A"/>
    <w:rPr>
      <w:i/>
      <w:iCs/>
      <w:sz w:val="28"/>
      <w:szCs w:val="24"/>
    </w:rPr>
  </w:style>
  <w:style w:type="character" w:styleId="Emphasis">
    <w:name w:val="Emphasis"/>
    <w:basedOn w:val="DefaultParagraphFont"/>
    <w:uiPriority w:val="20"/>
    <w:qFormat/>
    <w:rsid w:val="000F0F5E"/>
    <w:rPr>
      <w:i/>
      <w:iCs/>
    </w:rPr>
  </w:style>
  <w:style w:type="paragraph" w:customStyle="1" w:styleId="Code">
    <w:name w:val="Code"/>
    <w:basedOn w:val="Normal"/>
    <w:link w:val="CodeChar"/>
    <w:qFormat/>
    <w:rsid w:val="00955601"/>
    <w:pPr>
      <w:spacing w:before="100" w:beforeAutospacing="1" w:after="100" w:afterAutospacing="1" w:line="240" w:lineRule="auto"/>
      <w:ind w:firstLine="0"/>
      <w:contextualSpacing/>
      <w:jc w:val="left"/>
    </w:pPr>
    <w:rPr>
      <w:rFonts w:ascii="Roboto Mono" w:hAnsi="Roboto Mono" w:cs="Roboto Mono"/>
      <w:sz w:val="20"/>
      <w:szCs w:val="19"/>
      <w:lang w:val="en-US"/>
    </w:rPr>
  </w:style>
  <w:style w:type="character" w:customStyle="1" w:styleId="CodeChar">
    <w:name w:val="Code Char"/>
    <w:basedOn w:val="DefaultParagraphFont"/>
    <w:link w:val="Code"/>
    <w:rsid w:val="00955601"/>
    <w:rPr>
      <w:rFonts w:ascii="Roboto Mono" w:hAnsi="Roboto Mono" w:cs="Roboto Mono"/>
      <w:szCs w:val="19"/>
      <w:lang w:val="en-US"/>
    </w:rPr>
  </w:style>
  <w:style w:type="paragraph" w:customStyle="1" w:styleId="Default">
    <w:name w:val="Default"/>
    <w:rsid w:val="00196227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8C3B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01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4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601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268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ntony\Application%20Data\Microsoft\&#1064;&#1072;&#1073;&#1083;&#1086;&#1085;&#1099;\&#1044;&#1080;&#1089;&#1089;&#1077;&#1088;&#1090;&#1072;&#1094;&#1080;&#110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C6C1A-D1A1-4330-BFE8-10B3D56D2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Диссертация.dot</Template>
  <TotalTime>3017</TotalTime>
  <Pages>3</Pages>
  <Words>731</Words>
  <Characters>4170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Диссертация Гилёва Антона</vt:lpstr>
      <vt:lpstr>Диссертация Гилёва Антона</vt:lpstr>
    </vt:vector>
  </TitlesOfParts>
  <Company>SPecialiST RePack</Company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Диссертация Гилёва Антона</dc:title>
  <dc:subject>Движение вязкой несжимаемой жидкости в двумерной области произвольной формы</dc:subject>
  <dc:creator>Гилёв Антон</dc:creator>
  <cp:lastModifiedBy>Валерий Иманов</cp:lastModifiedBy>
  <cp:revision>165</cp:revision>
  <cp:lastPrinted>2023-12-23T08:18:00Z</cp:lastPrinted>
  <dcterms:created xsi:type="dcterms:W3CDTF">2022-05-18T10:06:00Z</dcterms:created>
  <dcterms:modified xsi:type="dcterms:W3CDTF">2023-12-26T20:18:00Z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Preferences">
    <vt:lpwstr>[Styles]_x000d_
Text=Times New Roman_x000d_
Function=Euclid_x000d_
Variable=Euclid,I_x000d_
LCGreek=Euclid Symbol,I_x000d_
UCGreek=Euclid Symbol_x000d_
Symbol=Euclid Symbol_x000d_
Vector=Euclid,B_x000d_
Number=Euclid_x000d_
User1=Courier New_x000d_
User2=Times New Roman_x000d_
MTExtra=Euclid Extra_x000d_
_x000d_
[Sizes]_x000d_
Full=14 pt</vt:lpwstr>
  </property>
  <property fmtid="{D5CDD505-2E9C-101B-9397-08002B2CF9AE}" pid="4" name="MTPreferences 1">
    <vt:lpwstr>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</vt:lpwstr>
  </property>
  <property fmtid="{D5CDD505-2E9C-101B-9397-08002B2CF9AE}" pid="5" name="MTPreferences 2">
    <vt:lpwstr>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VertRadGap=</vt:lpwstr>
  </property>
  <property fmtid="{D5CDD505-2E9C-101B-9397-08002B2CF9AE}" pid="6" name="MTPreferences 3">
    <vt:lpwstr>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MathType</vt:lpwstr>
  </property>
  <property fmtid="{D5CDD505-2E9C-101B-9397-08002B2CF9AE}" pid="8" name="MTWinEqns">
    <vt:bool>true</vt:bool>
  </property>
  <property fmtid="{D5CDD505-2E9C-101B-9397-08002B2CF9AE}" pid="9" name="MTEquationSection">
    <vt:lpwstr>1</vt:lpwstr>
  </property>
  <property fmtid="{D5CDD505-2E9C-101B-9397-08002B2CF9AE}" pid="10" name="MTEquationNumber2">
    <vt:lpwstr>(#S1.#E1)</vt:lpwstr>
  </property>
  <property fmtid="{D5CDD505-2E9C-101B-9397-08002B2CF9AE}" pid="11" name="MTDeferFieldUpdate">
    <vt:lpwstr>1</vt:lpwstr>
  </property>
</Properties>
</file>